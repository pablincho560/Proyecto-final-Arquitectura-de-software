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68"/>
      </w:tblGrid>
      <w:tr w:rsidR="009C77AD" w14:paraId="5D8DE5B5" w14:textId="77777777" w:rsidTr="680210C3">
        <w:trPr>
          <w:cantSplit/>
        </w:trPr>
        <w:tc>
          <w:tcPr>
            <w:tcW w:w="9568" w:type="dxa"/>
          </w:tcPr>
          <w:p w14:paraId="335077E8" w14:textId="77777777" w:rsidR="009C77AD" w:rsidRDefault="00874DA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FUNDACIÓN UNIVERSITARIA KONRAD LORENZ</w:t>
            </w:r>
          </w:p>
          <w:p w14:paraId="629AE786" w14:textId="77777777" w:rsidR="009C77AD" w:rsidRDefault="009C77AD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Ingeniería de Sistemas</w:t>
            </w:r>
          </w:p>
          <w:p w14:paraId="41182FD2" w14:textId="77777777" w:rsidR="009C77AD" w:rsidRDefault="009C77AD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Ingeniería de Software I</w:t>
            </w:r>
          </w:p>
          <w:p w14:paraId="51ADE378" w14:textId="468EEB7B" w:rsidR="009C77AD" w:rsidRDefault="009C77AD">
            <w:pPr>
              <w:rPr>
                <w:rFonts w:cs="Arial"/>
                <w:bCs/>
              </w:rPr>
            </w:pPr>
            <w:r>
              <w:rPr>
                <w:rFonts w:cs="Arial"/>
                <w:bCs/>
                <w:lang w:val="es-ES"/>
              </w:rPr>
              <w:t>Documento de descripción de los requerimientos funcionales</w:t>
            </w:r>
          </w:p>
          <w:p w14:paraId="672A6659" w14:textId="77777777" w:rsidR="009C77AD" w:rsidRDefault="009C77AD">
            <w:pPr>
              <w:spacing w:after="0"/>
              <w:rPr>
                <w:rFonts w:ascii="Tahoma" w:hAnsi="Tahoma" w:cs="Tahoma"/>
                <w:sz w:val="28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05"/>
              <w:gridCol w:w="6813"/>
            </w:tblGrid>
            <w:tr w:rsidR="009C77AD" w14:paraId="12679034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A1D679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  <w:t>Nombre del proyecto: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37501D" w14:textId="4EFAFC34" w:rsidR="009C77AD" w:rsidRDefault="00244D72" w:rsidP="680210C3">
                  <w:pPr>
                    <w:pStyle w:val="Ttulo"/>
                    <w:widowControl/>
                    <w:spacing w:line="259" w:lineRule="auto"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 w:rsidRPr="00244D72">
                    <w:rPr>
                      <w:rFonts w:ascii="Tahoma" w:hAnsi="Tahoma" w:cs="Tahoma"/>
                      <w:b w:val="0"/>
                      <w:bCs/>
                      <w:color w:val="auto"/>
                      <w:sz w:val="24"/>
                      <w:szCs w:val="24"/>
                      <w:lang w:val="es-CO"/>
                    </w:rPr>
                    <w:t>Implementación sistema de Abastecimiento para el restaurante Konrad Gourmet.</w:t>
                  </w:r>
                </w:p>
              </w:tc>
            </w:tr>
            <w:tr w:rsidR="009C77AD" w14:paraId="0F7F1AA1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179753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  <w:t>Nombre del equipo: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AB6C7B" w14:textId="33849374" w:rsidR="009C77AD" w:rsidRDefault="1FEC0C2B" w:rsidP="680210C3">
                  <w:pPr>
                    <w:pStyle w:val="Ttulo"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 w:rsidRPr="680210C3"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Grupo </w:t>
                  </w:r>
                  <w:r w:rsidR="00231824"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5</w:t>
                  </w:r>
                </w:p>
              </w:tc>
            </w:tr>
            <w:tr w:rsidR="009C77AD" w14:paraId="4AC1C5D6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3794A5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  <w:t>Estado del documento: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EB378F" w14:textId="7A4C3DE0" w:rsidR="009C77AD" w:rsidRDefault="1A8ECA1A" w:rsidP="680210C3">
                  <w:pPr>
                    <w:pStyle w:val="Ttulo"/>
                    <w:widowControl/>
                    <w:jc w:val="left"/>
                    <w:rPr>
                      <w:lang w:val="es-ES"/>
                    </w:rPr>
                  </w:pPr>
                  <w:proofErr w:type="spellStart"/>
                  <w:r w:rsidRPr="680210C3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>Version</w:t>
                  </w:r>
                  <w:proofErr w:type="spellEnd"/>
                  <w:r w:rsidRPr="680210C3">
                    <w:rPr>
                      <w:rFonts w:eastAsia="Arial" w:cs="Arial"/>
                      <w:b w:val="0"/>
                      <w:sz w:val="24"/>
                      <w:szCs w:val="24"/>
                      <w:lang w:val="es-ES"/>
                    </w:rPr>
                    <w:t xml:space="preserve"> 1.0-Requerimientos funcionales</w:t>
                  </w:r>
                </w:p>
              </w:tc>
            </w:tr>
            <w:tr w:rsidR="009C77AD" w14:paraId="0593A25B" w14:textId="77777777" w:rsidTr="680210C3">
              <w:trPr>
                <w:trHeight w:val="750"/>
              </w:trPr>
              <w:tc>
                <w:tcPr>
                  <w:tcW w:w="138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10F03A" w14:textId="77777777" w:rsidR="009C77AD" w:rsidRDefault="009C77AD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bCs/>
                      <w:sz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bCs/>
                      <w:kern w:val="28"/>
                      <w:sz w:val="24"/>
                      <w:lang w:val="es-ES"/>
                    </w:rPr>
                    <w:t>Autores:</w:t>
                  </w:r>
                </w:p>
              </w:tc>
              <w:tc>
                <w:tcPr>
                  <w:tcW w:w="361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792BA0" w14:textId="157F0E05" w:rsidR="009C77AD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Juan </w:t>
                  </w: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Sebastian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 Salas Castillo.</w:t>
                  </w:r>
                </w:p>
                <w:p w14:paraId="7E39783D" w14:textId="22042EAB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Salim Ferez </w:t>
                  </w: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Mendez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.</w:t>
                  </w:r>
                </w:p>
                <w:p w14:paraId="110A728E" w14:textId="77777777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proofErr w:type="spellStart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Jhon</w:t>
                  </w:r>
                  <w:proofErr w:type="spellEnd"/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 xml:space="preserve"> Alexander Batista Barbosa.</w:t>
                  </w:r>
                </w:p>
                <w:p w14:paraId="41C8F396" w14:textId="265313F9" w:rsidR="00244D72" w:rsidRDefault="00244D72" w:rsidP="680210C3">
                  <w:pPr>
                    <w:pStyle w:val="Ttulo"/>
                    <w:widowControl/>
                    <w:jc w:val="left"/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24"/>
                      <w:szCs w:val="24"/>
                      <w:lang w:val="es-ES"/>
                    </w:rPr>
                    <w:t>Pablo Tomas Forero Salazar.</w:t>
                  </w:r>
                </w:p>
              </w:tc>
            </w:tr>
          </w:tbl>
          <w:p w14:paraId="72A3D3EC" w14:textId="77777777" w:rsidR="009C77AD" w:rsidRDefault="009C77AD">
            <w:pPr>
              <w:pStyle w:val="Ttulo"/>
              <w:widowControl/>
              <w:jc w:val="both"/>
              <w:rPr>
                <w:rFonts w:ascii="Tahoma" w:hAnsi="Tahoma" w:cs="Tahoma"/>
                <w:sz w:val="24"/>
                <w:lang w:val="es-ES"/>
              </w:rPr>
            </w:pPr>
          </w:p>
          <w:p w14:paraId="1EA50BC4" w14:textId="77777777" w:rsidR="009C77AD" w:rsidRDefault="009C77AD">
            <w:pPr>
              <w:pStyle w:val="Ttulo"/>
              <w:widowControl/>
              <w:jc w:val="both"/>
              <w:outlineLvl w:val="0"/>
              <w:rPr>
                <w:rFonts w:ascii="Tahoma" w:hAnsi="Tahoma" w:cs="Tahoma"/>
                <w:sz w:val="24"/>
                <w:lang w:val="es-ES"/>
              </w:rPr>
            </w:pPr>
            <w:r>
              <w:rPr>
                <w:rFonts w:ascii="Tahoma" w:hAnsi="Tahoma" w:cs="Tahoma"/>
                <w:sz w:val="24"/>
                <w:lang w:val="es-ES"/>
              </w:rPr>
              <w:t>Control de Versiones del Documento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71" w:type="dxa"/>
                <w:right w:w="71" w:type="dxa"/>
              </w:tblCellMar>
              <w:tblLook w:val="04A0" w:firstRow="1" w:lastRow="0" w:firstColumn="1" w:lastColumn="0" w:noHBand="0" w:noVBand="1"/>
            </w:tblPr>
            <w:tblGrid>
              <w:gridCol w:w="1308"/>
              <w:gridCol w:w="1516"/>
              <w:gridCol w:w="6588"/>
            </w:tblGrid>
            <w:tr w:rsidR="009C77AD" w14:paraId="57F2B990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745F5C4E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Versión</w:t>
                  </w: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48FF8E3E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Fecha</w:t>
                  </w: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3B3B3"/>
                  <w:hideMark/>
                </w:tcPr>
                <w:p w14:paraId="2A5DA269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</w:pPr>
                  <w:r>
                    <w:rPr>
                      <w:rFonts w:ascii="Tahoma" w:hAnsi="Tahoma" w:cs="Tahoma"/>
                      <w:color w:val="FFFFFF"/>
                      <w:sz w:val="20"/>
                      <w:lang w:val="es-ES"/>
                    </w:rPr>
                    <w:t>Descripción Cambio</w:t>
                  </w:r>
                </w:p>
              </w:tc>
            </w:tr>
            <w:tr w:rsidR="009C77AD" w14:paraId="0D0B940D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E27B00A" w14:textId="6D81B7C6" w:rsidR="009C77AD" w:rsidRDefault="790FE4AA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  <w:r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1.0</w:t>
                  </w: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0061E4C" w14:textId="1D94DFF1" w:rsidR="009C77AD" w:rsidRDefault="00231824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  <w:r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05</w:t>
                  </w:r>
                  <w:r w:rsidR="790FE4AA"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/</w:t>
                  </w:r>
                  <w:r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09</w:t>
                  </w:r>
                  <w:r w:rsidR="790FE4AA" w:rsidRPr="680210C3"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  <w:t>/2025</w:t>
                  </w: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4EAFD9C" w14:textId="51C68AF2" w:rsidR="009C77AD" w:rsidRDefault="790FE4AA" w:rsidP="680210C3">
                  <w:pPr>
                    <w:pStyle w:val="Ttulo"/>
                    <w:widowControl/>
                    <w:spacing w:before="120" w:after="120"/>
                    <w:jc w:val="left"/>
                    <w:rPr>
                      <w:lang w:val="es-ES"/>
                    </w:rPr>
                  </w:pPr>
                  <w:r w:rsidRPr="680210C3">
                    <w:rPr>
                      <w:rFonts w:eastAsia="Arial" w:cs="Arial"/>
                      <w:b w:val="0"/>
                      <w:sz w:val="18"/>
                      <w:szCs w:val="18"/>
                      <w:lang w:val="es-ES"/>
                    </w:rPr>
                    <w:t>Creación inicial del documento con los requerimientos funcionales del sistema.</w:t>
                  </w:r>
                </w:p>
              </w:tc>
            </w:tr>
            <w:tr w:rsidR="009C77AD" w14:paraId="4B94D5A5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DEEC669" w14:textId="16E06F10" w:rsidR="009C77AD" w:rsidRDefault="009C77AD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656B9AB" w14:textId="755B4E01" w:rsidR="009C77AD" w:rsidRDefault="009C77AD" w:rsidP="680210C3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5FB0818" w14:textId="34BB311F" w:rsidR="009C77AD" w:rsidRDefault="009C77AD" w:rsidP="680210C3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auto"/>
                      <w:sz w:val="18"/>
                      <w:szCs w:val="18"/>
                      <w:lang w:val="es-ES"/>
                    </w:rPr>
                  </w:pPr>
                </w:p>
              </w:tc>
            </w:tr>
            <w:tr w:rsidR="009C77AD" w14:paraId="049F31CB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3128261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2486C05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01652C" w14:textId="77777777" w:rsidR="009C77AD" w:rsidRDefault="009C77AD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</w:tr>
            <w:tr w:rsidR="009C77AD" w14:paraId="4B99056E" w14:textId="77777777" w:rsidTr="680210C3">
              <w:tc>
                <w:tcPr>
                  <w:tcW w:w="134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299C43A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DDBEF00" w14:textId="77777777" w:rsidR="009C77AD" w:rsidRDefault="009C77AD">
                  <w:pPr>
                    <w:pStyle w:val="Ttulo"/>
                    <w:widowControl/>
                    <w:spacing w:before="120" w:after="120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  <w:tc>
                <w:tcPr>
                  <w:tcW w:w="7088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3461D779" w14:textId="77777777" w:rsidR="009C77AD" w:rsidRDefault="009C77AD">
                  <w:pPr>
                    <w:pStyle w:val="Ttulo"/>
                    <w:widowControl/>
                    <w:spacing w:before="120" w:after="120"/>
                    <w:jc w:val="left"/>
                    <w:rPr>
                      <w:rFonts w:ascii="Tahoma" w:hAnsi="Tahoma" w:cs="Tahoma"/>
                      <w:b w:val="0"/>
                      <w:color w:val="FF0000"/>
                      <w:sz w:val="18"/>
                      <w:lang w:val="es-ES"/>
                    </w:rPr>
                  </w:pPr>
                </w:p>
              </w:tc>
            </w:tr>
          </w:tbl>
          <w:p w14:paraId="3CF2D8B6" w14:textId="77777777" w:rsidR="009C77AD" w:rsidRDefault="009C77AD">
            <w:pPr>
              <w:pStyle w:val="Ttulo"/>
              <w:widowControl/>
              <w:rPr>
                <w:rFonts w:ascii="Tahoma" w:hAnsi="Tahoma" w:cs="Tahoma"/>
                <w:lang w:val="es-ES"/>
              </w:rPr>
            </w:pPr>
          </w:p>
          <w:p w14:paraId="33D85970" w14:textId="7EB8C49E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11691B7" w14:textId="35742D36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D13F072" w14:textId="1AC9A384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394A6677" w14:textId="77777777" w:rsidR="00B96EEE" w:rsidRDefault="00B96EEE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03FBA354" w14:textId="77777777" w:rsidR="00B96EEE" w:rsidRDefault="00B96EEE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  <w:p w14:paraId="0FB78278" w14:textId="6632708E" w:rsidR="009C77AD" w:rsidRDefault="009C77AD" w:rsidP="680210C3">
            <w:pPr>
              <w:spacing w:after="0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1FC39945" w14:textId="77777777" w:rsidR="003D2B2B" w:rsidRPr="005D5E7E" w:rsidRDefault="003D2B2B" w:rsidP="003D2B2B">
      <w:pPr>
        <w:rPr>
          <w:rFonts w:cs="Arial"/>
          <w:bCs/>
        </w:rPr>
      </w:pPr>
    </w:p>
    <w:p w14:paraId="0562CB0E" w14:textId="77777777" w:rsidR="005B5ADA" w:rsidRPr="00473BBD" w:rsidRDefault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8B6832" w:rsidRPr="008B6832" w14:paraId="05D59BEA" w14:textId="77777777" w:rsidTr="680210C3">
        <w:trPr>
          <w:cantSplit/>
        </w:trPr>
        <w:tc>
          <w:tcPr>
            <w:tcW w:w="1684" w:type="dxa"/>
          </w:tcPr>
          <w:p w14:paraId="6225359C" w14:textId="77777777" w:rsidR="008B6832" w:rsidRPr="00231824" w:rsidRDefault="008B6832" w:rsidP="00231824">
            <w:pPr>
              <w:pStyle w:val="IdReq"/>
              <w:rPr>
                <w:b w:val="0"/>
                <w:sz w:val="16"/>
                <w:szCs w:val="16"/>
              </w:rPr>
            </w:pPr>
            <w:r w:rsidRPr="00231824">
              <w:rPr>
                <w:b w:val="0"/>
                <w:sz w:val="16"/>
                <w:szCs w:val="16"/>
              </w:rPr>
              <w:lastRenderedPageBreak/>
              <w:t xml:space="preserve">Identificador: </w:t>
            </w:r>
          </w:p>
          <w:p w14:paraId="62EBF3C5" w14:textId="757B794E" w:rsidR="008B6832" w:rsidRPr="00231824" w:rsidRDefault="00231824" w:rsidP="00231824">
            <w:pPr>
              <w:spacing w:after="0"/>
              <w:jc w:val="left"/>
              <w:rPr>
                <w:color w:val="000000"/>
                <w:sz w:val="16"/>
                <w:szCs w:val="16"/>
              </w:rPr>
            </w:pPr>
            <w:r w:rsidRPr="00231824">
              <w:rPr>
                <w:color w:val="000000"/>
                <w:sz w:val="16"/>
                <w:szCs w:val="16"/>
              </w:rPr>
              <w:t>RF-001</w:t>
            </w:r>
          </w:p>
        </w:tc>
        <w:tc>
          <w:tcPr>
            <w:tcW w:w="1685" w:type="dxa"/>
          </w:tcPr>
          <w:p w14:paraId="4D41A96F" w14:textId="407B7748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03E9D0A7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27E8A81" w14:textId="293EAC95" w:rsidR="008B6832" w:rsidRPr="008B6832" w:rsidRDefault="2E06B8A8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43C2A8BA" w14:textId="68F28F90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0BE8DA90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258C8353" w14:textId="77777777" w:rsidR="00B83EBA" w:rsidRDefault="00B83EB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Registro de Platos y Menú</w:t>
            </w:r>
          </w:p>
          <w:p w14:paraId="46D4BF1C" w14:textId="0EBA8BA9" w:rsidR="008B6832" w:rsidRPr="008B6832" w:rsidRDefault="008B6832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fldChar w:fldCharType="begin"/>
            </w:r>
            <w:r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57B887B2" w14:textId="77777777" w:rsidTr="680210C3">
        <w:trPr>
          <w:cantSplit/>
        </w:trPr>
        <w:tc>
          <w:tcPr>
            <w:tcW w:w="10031" w:type="dxa"/>
            <w:gridSpan w:val="3"/>
          </w:tcPr>
          <w:p w14:paraId="463A3DD0" w14:textId="77777777" w:rsidR="005B5ADA" w:rsidRDefault="005B5ADA" w:rsidP="00231824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5EA41F66" w14:textId="7C423575" w:rsidR="680210C3" w:rsidRDefault="680210C3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</w:p>
          <w:p w14:paraId="110FFD37" w14:textId="0A0FEE4A" w:rsidR="008B6832" w:rsidRPr="008B6832" w:rsidRDefault="00B83EBA" w:rsidP="00B83EBA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El jefe de cocina de cada punto registra los platos o menú para la oferta del restaurante.</w:t>
            </w:r>
          </w:p>
          <w:p w14:paraId="282F5711" w14:textId="59A7EA2A" w:rsidR="680210C3" w:rsidRDefault="680210C3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</w:p>
          <w:p w14:paraId="6B699379" w14:textId="77777777" w:rsidR="005B5ADA" w:rsidRPr="00231824" w:rsidRDefault="005B5ADA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</w:p>
        </w:tc>
      </w:tr>
      <w:tr w:rsidR="008B6832" w:rsidRPr="008B6832" w14:paraId="18C5BB24" w14:textId="77777777" w:rsidTr="680210C3">
        <w:trPr>
          <w:cantSplit/>
        </w:trPr>
        <w:tc>
          <w:tcPr>
            <w:tcW w:w="10031" w:type="dxa"/>
            <w:gridSpan w:val="3"/>
          </w:tcPr>
          <w:p w14:paraId="77957F49" w14:textId="77777777" w:rsidR="008B6832" w:rsidRP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442D2322" w14:textId="2E95A28A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31039D2" w14:textId="77777777" w:rsidR="00B83EBA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Incluye</w:t>
            </w:r>
            <w:r>
              <w:rPr>
                <w:b w:val="0"/>
                <w:sz w:val="16"/>
                <w:szCs w:val="16"/>
              </w:rPr>
              <w:t>:</w:t>
            </w:r>
          </w:p>
          <w:p w14:paraId="16CA72EE" w14:textId="77777777" w:rsidR="00B83EBA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453A489" w14:textId="5D079F24" w:rsidR="00B83EBA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nombre del plato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43CC9977" w14:textId="7D10E09B" w:rsidR="00B83EBA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 xml:space="preserve">precio de venta </w:t>
            </w:r>
          </w:p>
          <w:p w14:paraId="452CF314" w14:textId="1B6834FC" w:rsidR="00B83EBA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listado de ingredientes compuesto por categoría</w:t>
            </w:r>
            <w:r w:rsidR="00B96EEE">
              <w:rPr>
                <w:b w:val="0"/>
                <w:sz w:val="16"/>
                <w:szCs w:val="16"/>
              </w:rPr>
              <w:t>.</w:t>
            </w:r>
          </w:p>
          <w:p w14:paraId="5A6202C3" w14:textId="4D532B14" w:rsidR="00B83EBA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producto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ABA0E52" w14:textId="7EC45739" w:rsidR="00B83EBA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cantidad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09013107" w14:textId="02BEBF35" w:rsidR="008B6832" w:rsidRPr="008B6832" w:rsidRDefault="00B83EBA" w:rsidP="00B83EBA">
            <w:pPr>
              <w:pStyle w:val="IdReq"/>
              <w:numPr>
                <w:ilvl w:val="0"/>
                <w:numId w:val="20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unidad.</w:t>
            </w:r>
          </w:p>
          <w:p w14:paraId="23DE523C" w14:textId="542EBB30" w:rsidR="008B6832" w:rsidRPr="008B6832" w:rsidRDefault="008B6832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8B6832" w:rsidRPr="008B6832" w14:paraId="1A80F649" w14:textId="77777777" w:rsidTr="680210C3">
        <w:trPr>
          <w:cantSplit/>
        </w:trPr>
        <w:tc>
          <w:tcPr>
            <w:tcW w:w="10031" w:type="dxa"/>
            <w:gridSpan w:val="3"/>
          </w:tcPr>
          <w:p w14:paraId="132BBA3E" w14:textId="77777777" w:rsidR="008B6832" w:rsidRDefault="19875307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683B604B" w14:textId="6CEBC9F9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00E1374" w14:textId="7D286211" w:rsidR="008B6832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Modelo ER de menús, prototipos y casos de uso.</w:t>
            </w:r>
          </w:p>
          <w:p w14:paraId="3B7B4B86" w14:textId="4DBDCD4A" w:rsidR="008B6832" w:rsidRPr="008B6832" w:rsidRDefault="008B6832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3A0FF5F2" w14:textId="77777777" w:rsidR="005B5ADA" w:rsidRDefault="005B5AD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79397AF7" w14:textId="77777777" w:rsidTr="680210C3">
        <w:trPr>
          <w:cantSplit/>
        </w:trPr>
        <w:tc>
          <w:tcPr>
            <w:tcW w:w="1684" w:type="dxa"/>
          </w:tcPr>
          <w:p w14:paraId="66238865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Identificador: </w:t>
            </w:r>
          </w:p>
          <w:p w14:paraId="68874E09" w14:textId="15A69DB6" w:rsidR="34CE9890" w:rsidRDefault="34CE9890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</w:t>
            </w:r>
            <w:r w:rsidR="00231824">
              <w:rPr>
                <w:b w:val="0"/>
                <w:sz w:val="16"/>
                <w:szCs w:val="16"/>
              </w:rPr>
              <w:t>F-002</w:t>
            </w:r>
          </w:p>
          <w:p w14:paraId="61829076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F87D757" w14:textId="270C048D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3C33BFDF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03D4A0B" w14:textId="53AF6D70" w:rsidR="00473BBD" w:rsidRPr="008B6832" w:rsidRDefault="00231824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7BE505C5" w14:textId="7A8928C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6D147863" w14:textId="40969FFB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Registro de Órdenes o Pedidos</w:t>
            </w:r>
            <w:r w:rsidR="00473BBD" w:rsidRPr="680210C3">
              <w:rPr>
                <w:b w:val="0"/>
                <w:sz w:val="16"/>
                <w:szCs w:val="16"/>
              </w:rPr>
              <w:fldChar w:fldCharType="begin"/>
            </w:r>
            <w:r w:rsidR="00473BBD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6BB404CD" w14:textId="77777777" w:rsidTr="680210C3">
        <w:trPr>
          <w:cantSplit/>
        </w:trPr>
        <w:tc>
          <w:tcPr>
            <w:tcW w:w="10031" w:type="dxa"/>
            <w:gridSpan w:val="3"/>
          </w:tcPr>
          <w:p w14:paraId="4E396040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42B92879" w14:textId="31E4D9E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AD48A8F" w14:textId="4090593F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El mesero registra cada pedido u orden registrando un listado con plato, cantidad y mesa.</w:t>
            </w:r>
          </w:p>
          <w:p w14:paraId="2DBF0D7D" w14:textId="624DD283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51BBDCDD" w14:textId="77777777" w:rsidTr="680210C3">
        <w:trPr>
          <w:cantSplit/>
        </w:trPr>
        <w:tc>
          <w:tcPr>
            <w:tcW w:w="10031" w:type="dxa"/>
            <w:gridSpan w:val="3"/>
          </w:tcPr>
          <w:p w14:paraId="03359941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43F438E6" w14:textId="45F62F7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322D258" w14:textId="2B8F0576" w:rsidR="00473BBD" w:rsidRPr="008B6832" w:rsidRDefault="00B83EBA" w:rsidP="00231824">
            <w:pPr>
              <w:pStyle w:val="IdReq"/>
              <w:ind w:left="720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Captura rápida de ítems desde dispositivos y asociación con la mesa.</w:t>
            </w:r>
          </w:p>
          <w:p w14:paraId="276214A3" w14:textId="75FC4A9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194DBDC" w14:textId="1927560D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92FD83E" w14:textId="77777777" w:rsidTr="680210C3">
        <w:trPr>
          <w:cantSplit/>
        </w:trPr>
        <w:tc>
          <w:tcPr>
            <w:tcW w:w="10031" w:type="dxa"/>
            <w:gridSpan w:val="3"/>
          </w:tcPr>
          <w:p w14:paraId="6825600F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0664E78F" w14:textId="14E4D85C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6E4D880" w14:textId="77777777" w:rsidR="00473BBD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 xml:space="preserve">Diagramas de flujo y mockups de la </w:t>
            </w:r>
            <w:proofErr w:type="gramStart"/>
            <w:r w:rsidRPr="00B83EBA">
              <w:rPr>
                <w:b w:val="0"/>
                <w:sz w:val="16"/>
                <w:szCs w:val="16"/>
              </w:rPr>
              <w:t>app</w:t>
            </w:r>
            <w:proofErr w:type="gramEnd"/>
            <w:r w:rsidRPr="00B83EBA">
              <w:rPr>
                <w:b w:val="0"/>
                <w:sz w:val="16"/>
                <w:szCs w:val="16"/>
              </w:rPr>
              <w:t xml:space="preserve"> del mesero.</w:t>
            </w:r>
          </w:p>
          <w:p w14:paraId="5B08B5D1" w14:textId="7D972CFD" w:rsidR="00B83EBA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16DEB4AB" w14:textId="77777777" w:rsidR="005B5ADA" w:rsidRDefault="005B5ADA"/>
    <w:p w14:paraId="0AD9C6F4" w14:textId="77777777" w:rsidR="00473BBD" w:rsidRPr="00473BBD" w:rsidRDefault="00473BBD" w:rsidP="00473BBD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2A7B3A5B" w14:textId="77777777" w:rsidTr="680210C3">
        <w:trPr>
          <w:cantSplit/>
        </w:trPr>
        <w:tc>
          <w:tcPr>
            <w:tcW w:w="1684" w:type="dxa"/>
          </w:tcPr>
          <w:p w14:paraId="6367A4A7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4B1F511A" w14:textId="601B52D8" w:rsidR="00473BBD" w:rsidRDefault="684FA217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RF</w:t>
            </w:r>
            <w:r w:rsidR="00B83EBA">
              <w:rPr>
                <w:b w:val="0"/>
                <w:sz w:val="16"/>
                <w:szCs w:val="16"/>
              </w:rPr>
              <w:t>-003</w:t>
            </w:r>
          </w:p>
          <w:p w14:paraId="65F9C3DC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52D106E" w14:textId="0C527D3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594C5380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F8D81B3" w14:textId="38476333" w:rsidR="00473BBD" w:rsidRPr="008B6832" w:rsidRDefault="00B83EBA" w:rsidP="4EB896B7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31CCCB3F" w14:textId="1860A71A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47BA2C3D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978CC85" w14:textId="306460A7" w:rsidR="00473BBD" w:rsidRPr="008B6832" w:rsidRDefault="00B83EB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Solicitud de Alimentos por Desabastecimiento</w:t>
            </w:r>
            <w:r w:rsidR="00473BBD" w:rsidRPr="4EB896B7">
              <w:rPr>
                <w:b w:val="0"/>
                <w:sz w:val="16"/>
                <w:szCs w:val="16"/>
              </w:rPr>
              <w:fldChar w:fldCharType="begin"/>
            </w:r>
            <w:r w:rsidR="00473BBD" w:rsidRPr="4EB896B7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4EB896B7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41A35AE1" w14:textId="77777777" w:rsidTr="680210C3">
        <w:trPr>
          <w:cantSplit/>
        </w:trPr>
        <w:tc>
          <w:tcPr>
            <w:tcW w:w="10031" w:type="dxa"/>
            <w:gridSpan w:val="3"/>
          </w:tcPr>
          <w:p w14:paraId="51FBA8EC" w14:textId="71BE374C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2E48ED11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0927F141" w14:textId="13D9D54F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F79C8BA" w14:textId="45DED0F0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El jefe de cocina solicita alimentos registrando categoría, producto, cantidad, marca opcional, unidad, sucursal y solicitante.</w:t>
            </w:r>
          </w:p>
          <w:p w14:paraId="4591E065" w14:textId="13204063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A965116" w14:textId="67E43653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A7879B0" w14:textId="77777777" w:rsidTr="680210C3">
        <w:trPr>
          <w:cantSplit/>
        </w:trPr>
        <w:tc>
          <w:tcPr>
            <w:tcW w:w="10031" w:type="dxa"/>
            <w:gridSpan w:val="3"/>
          </w:tcPr>
          <w:p w14:paraId="10DF440B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3C20B0CD" w14:textId="35B08168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B09CD45" w14:textId="28AE1D63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Validación de formato, estado "PENDIENTE", número de solicitud y correo de confirmación.</w:t>
            </w:r>
          </w:p>
          <w:p w14:paraId="042A32EE" w14:textId="7D001678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2C6D796" w14:textId="4534D72F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59B2369A" w14:textId="77777777" w:rsidTr="680210C3">
        <w:trPr>
          <w:cantSplit/>
        </w:trPr>
        <w:tc>
          <w:tcPr>
            <w:tcW w:w="10031" w:type="dxa"/>
            <w:gridSpan w:val="3"/>
          </w:tcPr>
          <w:p w14:paraId="7A8C9838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4852C081" w14:textId="6B982DE4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B4020A7" w14:textId="5F8C7B52" w:rsidR="00473BBD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Especificación de mensajería y diagramas de estado.</w:t>
            </w:r>
          </w:p>
          <w:p w14:paraId="3EDBD74C" w14:textId="09F48994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D7B270A" w14:textId="7ECE9632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4F904CB7" w14:textId="77777777" w:rsidR="005B5ADA" w:rsidRDefault="005B5ADA">
      <w:pPr>
        <w:rPr>
          <w:color w:val="FF0000"/>
        </w:rPr>
      </w:pPr>
    </w:p>
    <w:p w14:paraId="595E8C72" w14:textId="77777777" w:rsidR="00B83EBA" w:rsidRDefault="00B83EBA">
      <w:pPr>
        <w:rPr>
          <w:color w:val="FF0000"/>
        </w:rPr>
      </w:pPr>
    </w:p>
    <w:p w14:paraId="561ECAB8" w14:textId="77777777" w:rsidR="00B83EBA" w:rsidRDefault="00B83EBA">
      <w:pPr>
        <w:rPr>
          <w:color w:val="FF0000"/>
        </w:rPr>
      </w:pPr>
    </w:p>
    <w:p w14:paraId="0ABF23A2" w14:textId="77777777" w:rsidR="00B83EBA" w:rsidRDefault="00B83EB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473BBD" w:rsidRPr="008B6832" w14:paraId="26B10FFF" w14:textId="77777777" w:rsidTr="680210C3">
        <w:trPr>
          <w:cantSplit/>
        </w:trPr>
        <w:tc>
          <w:tcPr>
            <w:tcW w:w="1684" w:type="dxa"/>
          </w:tcPr>
          <w:p w14:paraId="6B4FED87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lastRenderedPageBreak/>
              <w:t xml:space="preserve">Identificador: </w:t>
            </w:r>
          </w:p>
          <w:p w14:paraId="06971CD3" w14:textId="72128F8C" w:rsidR="00473BBD" w:rsidRDefault="2BD060B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B83EBA">
              <w:rPr>
                <w:b w:val="0"/>
                <w:sz w:val="16"/>
                <w:szCs w:val="16"/>
              </w:rPr>
              <w:t>-004</w:t>
            </w:r>
          </w:p>
          <w:p w14:paraId="2A1F701D" w14:textId="77777777" w:rsidR="00473BBD" w:rsidRPr="008B6832" w:rsidRDefault="00473BBD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63EA4C74" w14:textId="57CB2E7B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9A4F5C2" w14:textId="5CE02199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79E78172" w14:textId="1FB34A8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559E3E95" w14:textId="5948C6A5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Control de Inventario y Alertas Automáticas</w:t>
            </w:r>
            <w:r w:rsidR="00473BBD" w:rsidRPr="680210C3">
              <w:rPr>
                <w:b w:val="0"/>
                <w:sz w:val="16"/>
                <w:szCs w:val="16"/>
              </w:rPr>
              <w:fldChar w:fldCharType="begin"/>
            </w:r>
            <w:r w:rsidR="00473BBD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473BBD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473BBD" w:rsidRPr="008B6832" w14:paraId="56456E81" w14:textId="77777777" w:rsidTr="680210C3">
        <w:trPr>
          <w:cantSplit/>
        </w:trPr>
        <w:tc>
          <w:tcPr>
            <w:tcW w:w="10031" w:type="dxa"/>
            <w:gridSpan w:val="3"/>
          </w:tcPr>
          <w:p w14:paraId="2874472B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29CD5845" w14:textId="29453EBA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EA6F7B1" w14:textId="0FEEEF39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El sistema verifica diariamente las ventas para descontar inventario y monitorear stock.</w:t>
            </w:r>
          </w:p>
          <w:p w14:paraId="25398F82" w14:textId="733618D2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3CB595B" w14:textId="3F560684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0CEC5AE7" w14:textId="77777777" w:rsidTr="680210C3">
        <w:trPr>
          <w:cantSplit/>
        </w:trPr>
        <w:tc>
          <w:tcPr>
            <w:tcW w:w="10031" w:type="dxa"/>
            <w:gridSpan w:val="3"/>
          </w:tcPr>
          <w:p w14:paraId="288D95B8" w14:textId="77777777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5C889430" w14:textId="089CCC5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7776D62" w14:textId="77777777" w:rsidR="00B96EEE" w:rsidRDefault="00B83EBA" w:rsidP="00B96EEE">
            <w:pPr>
              <w:pStyle w:val="IdReq"/>
              <w:numPr>
                <w:ilvl w:val="0"/>
                <w:numId w:val="26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Descuento automático por ventas</w:t>
            </w:r>
          </w:p>
          <w:p w14:paraId="2253BE54" w14:textId="17054B77" w:rsidR="00473BBD" w:rsidRPr="008B6832" w:rsidRDefault="00B96EEE" w:rsidP="00B96EEE">
            <w:pPr>
              <w:pStyle w:val="IdReq"/>
              <w:numPr>
                <w:ilvl w:val="0"/>
                <w:numId w:val="26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</w:t>
            </w:r>
            <w:r w:rsidR="00B83EBA" w:rsidRPr="00B83EBA">
              <w:rPr>
                <w:b w:val="0"/>
                <w:sz w:val="16"/>
                <w:szCs w:val="16"/>
              </w:rPr>
              <w:t>larma y correo al llegar al 25% de stock.</w:t>
            </w:r>
          </w:p>
          <w:p w14:paraId="68CED94B" w14:textId="696BB554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0F40DEB" w14:textId="3966AC20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473BBD" w:rsidRPr="008B6832" w14:paraId="16700736" w14:textId="77777777" w:rsidTr="680210C3">
        <w:trPr>
          <w:cantSplit/>
        </w:trPr>
        <w:tc>
          <w:tcPr>
            <w:tcW w:w="10031" w:type="dxa"/>
            <w:gridSpan w:val="3"/>
          </w:tcPr>
          <w:p w14:paraId="3E35B01D" w14:textId="77777777" w:rsidR="00473BBD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7E6273FE" w14:textId="35D1368C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A5B2E5D" w14:textId="7CEF8B04" w:rsidR="00473BBD" w:rsidRPr="008B6832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Modelo de inventarios y motor de alertas.</w:t>
            </w:r>
          </w:p>
          <w:p w14:paraId="44D22908" w14:textId="1F9451DC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BDB5498" w14:textId="1D4319FF" w:rsidR="00473BBD" w:rsidRPr="008B6832" w:rsidRDefault="00473BBD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2916C19D" w14:textId="77777777" w:rsidR="00473BBD" w:rsidRPr="00473BBD" w:rsidRDefault="00473BBD">
      <w:pPr>
        <w:rPr>
          <w:color w:val="FF0000"/>
        </w:rPr>
      </w:pPr>
    </w:p>
    <w:p w14:paraId="74869460" w14:textId="77777777" w:rsidR="005B5ADA" w:rsidRDefault="005B5ADA"/>
    <w:p w14:paraId="187F57B8" w14:textId="77777777" w:rsidR="005B5ADA" w:rsidRPr="00473BBD" w:rsidRDefault="005B5ADA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712BBA3F" w14:textId="77777777" w:rsidTr="680210C3">
        <w:trPr>
          <w:cantSplit/>
        </w:trPr>
        <w:tc>
          <w:tcPr>
            <w:tcW w:w="1684" w:type="dxa"/>
          </w:tcPr>
          <w:p w14:paraId="6EC11F55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46ABBD8F" w14:textId="17205C03" w:rsidR="005B5ADA" w:rsidRPr="008B6832" w:rsidRDefault="01E4A0CC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RF</w:t>
            </w:r>
            <w:r w:rsidR="00B83EBA">
              <w:rPr>
                <w:b w:val="0"/>
                <w:sz w:val="16"/>
                <w:szCs w:val="16"/>
              </w:rPr>
              <w:t>-005</w:t>
            </w:r>
          </w:p>
        </w:tc>
        <w:tc>
          <w:tcPr>
            <w:tcW w:w="1685" w:type="dxa"/>
          </w:tcPr>
          <w:p w14:paraId="7CBACB5C" w14:textId="66A6B353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  <w:r w:rsidR="5828083B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D06EC2A" w14:textId="33675D08" w:rsidR="005B5ADA" w:rsidRPr="008B6832" w:rsidRDefault="5828083B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36CA339D" w14:textId="047DB41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27F331D2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6FEFF93" w14:textId="77777777" w:rsidR="00B83EBA" w:rsidRDefault="00B83EB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Consulta y Seguimiento de Solicitudes</w:t>
            </w:r>
          </w:p>
          <w:p w14:paraId="65B39665" w14:textId="0D6DC3D8" w:rsidR="005B5ADA" w:rsidRPr="008B6832" w:rsidRDefault="005B5AD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fldChar w:fldCharType="begin"/>
            </w:r>
            <w:r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430A74CB" w14:textId="77777777" w:rsidTr="680210C3">
        <w:trPr>
          <w:cantSplit/>
        </w:trPr>
        <w:tc>
          <w:tcPr>
            <w:tcW w:w="10031" w:type="dxa"/>
            <w:gridSpan w:val="3"/>
          </w:tcPr>
          <w:p w14:paraId="2D2DC830" w14:textId="13962DAB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536568CD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2C24F11" w14:textId="43E57570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96D8287" w14:textId="77777777" w:rsidR="00B96EEE" w:rsidRDefault="00B83EBA" w:rsidP="005B5ADA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El auxiliar de compras consulta las solicitudes de todos los puntos por</w:t>
            </w:r>
            <w:r w:rsidR="00B96EEE">
              <w:rPr>
                <w:b w:val="0"/>
                <w:sz w:val="16"/>
                <w:szCs w:val="16"/>
              </w:rPr>
              <w:t>:</w:t>
            </w:r>
          </w:p>
          <w:p w14:paraId="71EA4273" w14:textId="77777777" w:rsidR="00B96EEE" w:rsidRDefault="00B96EEE" w:rsidP="005B5ADA">
            <w:pPr>
              <w:pStyle w:val="IdReq"/>
              <w:rPr>
                <w:b w:val="0"/>
                <w:sz w:val="16"/>
                <w:szCs w:val="16"/>
              </w:rPr>
            </w:pPr>
          </w:p>
          <w:p w14:paraId="31A6218F" w14:textId="77777777" w:rsidR="00B96EEE" w:rsidRDefault="00B96EEE" w:rsidP="00B96EEE">
            <w:pPr>
              <w:pStyle w:val="IdReq"/>
              <w:numPr>
                <w:ilvl w:val="0"/>
                <w:numId w:val="25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F</w:t>
            </w:r>
            <w:r w:rsidR="00B83EBA" w:rsidRPr="00B83EBA">
              <w:rPr>
                <w:b w:val="0"/>
                <w:sz w:val="16"/>
                <w:szCs w:val="16"/>
              </w:rPr>
              <w:t>echa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5F879327" w14:textId="77777777" w:rsidR="00B96EEE" w:rsidRDefault="00B96EEE" w:rsidP="00B96EEE">
            <w:pPr>
              <w:pStyle w:val="IdReq"/>
              <w:numPr>
                <w:ilvl w:val="0"/>
                <w:numId w:val="25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P</w:t>
            </w:r>
            <w:r w:rsidR="00B83EBA" w:rsidRPr="00B83EBA">
              <w:rPr>
                <w:b w:val="0"/>
                <w:sz w:val="16"/>
                <w:szCs w:val="16"/>
              </w:rPr>
              <w:t>roducto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37EA3DCE" w14:textId="77777777" w:rsidR="00B96EEE" w:rsidRDefault="00B96EEE" w:rsidP="00B96EEE">
            <w:pPr>
              <w:pStyle w:val="IdReq"/>
              <w:numPr>
                <w:ilvl w:val="0"/>
                <w:numId w:val="25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M</w:t>
            </w:r>
            <w:r w:rsidR="00B83EBA" w:rsidRPr="00B83EBA">
              <w:rPr>
                <w:b w:val="0"/>
                <w:sz w:val="16"/>
                <w:szCs w:val="16"/>
              </w:rPr>
              <w:t>arca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3382A365" w14:textId="26DBE85A" w:rsidR="005B5ADA" w:rsidRPr="008B6832" w:rsidRDefault="00B96EEE" w:rsidP="00B96EEE">
            <w:pPr>
              <w:pStyle w:val="IdReq"/>
              <w:numPr>
                <w:ilvl w:val="0"/>
                <w:numId w:val="25"/>
              </w:numPr>
              <w:rPr>
                <w:b w:val="0"/>
                <w:sz w:val="16"/>
              </w:rPr>
            </w:pPr>
            <w:r>
              <w:rPr>
                <w:b w:val="0"/>
                <w:sz w:val="16"/>
                <w:szCs w:val="16"/>
              </w:rPr>
              <w:t>E</w:t>
            </w:r>
            <w:r w:rsidR="00B83EBA" w:rsidRPr="00B83EBA">
              <w:rPr>
                <w:b w:val="0"/>
                <w:sz w:val="16"/>
                <w:szCs w:val="16"/>
              </w:rPr>
              <w:t>stado.</w:t>
            </w:r>
          </w:p>
          <w:p w14:paraId="53726A0B" w14:textId="7355D4F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C71F136" w14:textId="5D081CE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628E40F1" w14:textId="77777777" w:rsidTr="680210C3">
        <w:trPr>
          <w:cantSplit/>
        </w:trPr>
        <w:tc>
          <w:tcPr>
            <w:tcW w:w="10031" w:type="dxa"/>
            <w:gridSpan w:val="3"/>
          </w:tcPr>
          <w:p w14:paraId="3B902224" w14:textId="4F55F0ED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0ED6EF22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3EE1922" w14:textId="6C0444CC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6D1238B" w14:textId="77777777" w:rsidR="00B96EEE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Listado con</w:t>
            </w:r>
            <w:r w:rsidR="00B96EEE">
              <w:rPr>
                <w:b w:val="0"/>
                <w:sz w:val="16"/>
                <w:szCs w:val="16"/>
              </w:rPr>
              <w:t>:</w:t>
            </w:r>
          </w:p>
          <w:p w14:paraId="544BA062" w14:textId="77777777" w:rsidR="00B96EEE" w:rsidRDefault="00B96EEE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937D146" w14:textId="22BDEFA1" w:rsidR="00B96EEE" w:rsidRDefault="00B96EEE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F</w:t>
            </w:r>
            <w:r w:rsidR="00B83EBA" w:rsidRPr="00B83EBA">
              <w:rPr>
                <w:b w:val="0"/>
                <w:sz w:val="16"/>
                <w:szCs w:val="16"/>
              </w:rPr>
              <w:t>echa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49883F39" w14:textId="46693893" w:rsidR="00B96EEE" w:rsidRDefault="00B96EEE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P</w:t>
            </w:r>
            <w:r w:rsidR="00B83EBA" w:rsidRPr="00B83EBA">
              <w:rPr>
                <w:b w:val="0"/>
                <w:sz w:val="16"/>
                <w:szCs w:val="16"/>
              </w:rPr>
              <w:t>roducto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26D70477" w14:textId="06AD6E32" w:rsidR="00B96EEE" w:rsidRDefault="00B96EEE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C</w:t>
            </w:r>
            <w:r w:rsidR="00B83EBA" w:rsidRPr="00B83EBA">
              <w:rPr>
                <w:b w:val="0"/>
                <w:sz w:val="16"/>
                <w:szCs w:val="16"/>
              </w:rPr>
              <w:t>antidad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1CD535A3" w14:textId="35BBF4DC" w:rsidR="00B96EEE" w:rsidRDefault="00B96EEE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M</w:t>
            </w:r>
            <w:r w:rsidR="00B83EBA" w:rsidRPr="00B83EBA">
              <w:rPr>
                <w:b w:val="0"/>
                <w:sz w:val="16"/>
                <w:szCs w:val="16"/>
              </w:rPr>
              <w:t>arca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0B9213D" w14:textId="13577BBF" w:rsidR="00B96EEE" w:rsidRDefault="00B96EEE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E</w:t>
            </w:r>
            <w:r w:rsidR="00B83EBA" w:rsidRPr="00B83EBA">
              <w:rPr>
                <w:b w:val="0"/>
                <w:sz w:val="16"/>
                <w:szCs w:val="16"/>
              </w:rPr>
              <w:t>stado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2199465" w14:textId="531B7DE2" w:rsidR="005B5ADA" w:rsidRDefault="00B83EBA" w:rsidP="00B96EEE">
            <w:pPr>
              <w:pStyle w:val="IdReq"/>
              <w:numPr>
                <w:ilvl w:val="0"/>
                <w:numId w:val="24"/>
              </w:numPr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acceso al detalle.</w:t>
            </w:r>
          </w:p>
          <w:p w14:paraId="0FB31472" w14:textId="7FDEFF46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C5FC5A2" w14:textId="0AE9800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C8FE7CE" w14:textId="37AC09D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043A4FEB" w14:textId="77777777" w:rsidTr="680210C3">
        <w:trPr>
          <w:cantSplit/>
        </w:trPr>
        <w:tc>
          <w:tcPr>
            <w:tcW w:w="10031" w:type="dxa"/>
            <w:gridSpan w:val="3"/>
          </w:tcPr>
          <w:p w14:paraId="1C04068E" w14:textId="3C379D66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1A0DB5EE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810A546" w14:textId="216EEA9F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4C529ED" w14:textId="38A9CE5C" w:rsidR="005B5ADA" w:rsidRDefault="00B83EB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B83EBA">
              <w:rPr>
                <w:b w:val="0"/>
                <w:sz w:val="16"/>
                <w:szCs w:val="16"/>
              </w:rPr>
              <w:t>Prototipos y filtros analíticos.</w:t>
            </w:r>
          </w:p>
          <w:p w14:paraId="546FC403" w14:textId="1F19B08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C0157D6" w14:textId="0A68721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3691E7B2" w14:textId="77777777" w:rsidR="005B5ADA" w:rsidRDefault="005B5ADA" w:rsidP="005B5ADA">
      <w:pPr>
        <w:rPr>
          <w:color w:val="FF0000"/>
        </w:rPr>
      </w:pPr>
    </w:p>
    <w:p w14:paraId="3B334A26" w14:textId="77777777" w:rsidR="00B96EEE" w:rsidRDefault="00B96EEE" w:rsidP="005B5ADA">
      <w:pPr>
        <w:rPr>
          <w:color w:val="FF0000"/>
        </w:rPr>
      </w:pPr>
    </w:p>
    <w:p w14:paraId="41B2D5DF" w14:textId="77777777" w:rsidR="00B96EEE" w:rsidRDefault="00B96EEE" w:rsidP="005B5ADA">
      <w:pPr>
        <w:rPr>
          <w:color w:val="FF0000"/>
        </w:rPr>
      </w:pPr>
    </w:p>
    <w:p w14:paraId="5F42FEF0" w14:textId="77777777" w:rsidR="00B96EEE" w:rsidRDefault="00B96EEE" w:rsidP="005B5ADA">
      <w:pPr>
        <w:rPr>
          <w:color w:val="FF0000"/>
        </w:rPr>
      </w:pPr>
    </w:p>
    <w:p w14:paraId="7EE66E17" w14:textId="77777777" w:rsidR="00B96EEE" w:rsidRDefault="00B96EEE" w:rsidP="005B5ADA">
      <w:pPr>
        <w:rPr>
          <w:color w:val="FF0000"/>
        </w:rPr>
      </w:pPr>
    </w:p>
    <w:p w14:paraId="33BA1840" w14:textId="77777777" w:rsidR="00B96EEE" w:rsidRDefault="00B96EEE" w:rsidP="005B5ADA">
      <w:pPr>
        <w:rPr>
          <w:color w:val="FF0000"/>
        </w:rPr>
      </w:pPr>
    </w:p>
    <w:p w14:paraId="2F5C4E55" w14:textId="77777777" w:rsidR="00B96EEE" w:rsidRDefault="00B96EEE" w:rsidP="005B5ADA">
      <w:pPr>
        <w:rPr>
          <w:color w:val="FF0000"/>
        </w:rPr>
      </w:pPr>
    </w:p>
    <w:p w14:paraId="1AD437E0" w14:textId="77777777" w:rsidR="007906D3" w:rsidRDefault="007906D3" w:rsidP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235AB30C" w14:textId="77777777" w:rsidTr="680210C3">
        <w:trPr>
          <w:cantSplit/>
        </w:trPr>
        <w:tc>
          <w:tcPr>
            <w:tcW w:w="1684" w:type="dxa"/>
          </w:tcPr>
          <w:p w14:paraId="69E6DF18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lastRenderedPageBreak/>
              <w:t xml:space="preserve">Identificador: </w:t>
            </w:r>
          </w:p>
          <w:p w14:paraId="526770CE" w14:textId="4FC63427" w:rsidR="005B5ADA" w:rsidRDefault="0409EA61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7906D3">
              <w:rPr>
                <w:b w:val="0"/>
                <w:sz w:val="16"/>
                <w:szCs w:val="16"/>
              </w:rPr>
              <w:t>-006</w:t>
            </w:r>
          </w:p>
          <w:p w14:paraId="7CBEED82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4A5F62FF" w14:textId="362526A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EC12040" w14:textId="5FD7F02C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53326274" w14:textId="068B790B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258F9CE3" w14:textId="14767B29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Generación y Envío de Cotizaciones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448F56BD" w14:textId="77777777" w:rsidTr="680210C3">
        <w:trPr>
          <w:cantSplit/>
        </w:trPr>
        <w:tc>
          <w:tcPr>
            <w:tcW w:w="10031" w:type="dxa"/>
            <w:gridSpan w:val="3"/>
          </w:tcPr>
          <w:p w14:paraId="786C94E4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55610B65" w14:textId="380439DD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2EBF9A1" w14:textId="7E97106B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El auxiliar genera cotizaciones registrando proveedor y fecha límite, cambiando estado a "ENVIADA" y enviando PDF por correo.</w:t>
            </w:r>
          </w:p>
          <w:p w14:paraId="12A9E92E" w14:textId="52A1E28F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C6C2CD5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1B12E255" w14:textId="77777777" w:rsidTr="680210C3">
        <w:trPr>
          <w:cantSplit/>
        </w:trPr>
        <w:tc>
          <w:tcPr>
            <w:tcW w:w="10031" w:type="dxa"/>
            <w:gridSpan w:val="3"/>
          </w:tcPr>
          <w:p w14:paraId="1049993C" w14:textId="77777777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5722CC4C" w14:textId="5B7D5137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DB60300" w14:textId="77777777" w:rsidR="00B96EEE" w:rsidRDefault="007906D3" w:rsidP="00B96EEE">
            <w:pPr>
              <w:pStyle w:val="IdReq"/>
              <w:numPr>
                <w:ilvl w:val="0"/>
                <w:numId w:val="23"/>
              </w:numPr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Cambio de estado principal a "EN TRÁMITE" si todo tiene cotización</w:t>
            </w:r>
            <w:r w:rsidR="00B96EEE">
              <w:rPr>
                <w:b w:val="0"/>
                <w:sz w:val="16"/>
                <w:szCs w:val="16"/>
              </w:rPr>
              <w:t>.</w:t>
            </w:r>
          </w:p>
          <w:p w14:paraId="44F69B9A" w14:textId="6658AEDB" w:rsidR="005B5ADA" w:rsidRPr="008B6832" w:rsidRDefault="00B96EEE" w:rsidP="00B96EEE">
            <w:pPr>
              <w:pStyle w:val="IdReq"/>
              <w:numPr>
                <w:ilvl w:val="0"/>
                <w:numId w:val="23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I</w:t>
            </w:r>
            <w:r w:rsidR="007906D3" w:rsidRPr="007906D3">
              <w:rPr>
                <w:b w:val="0"/>
                <w:sz w:val="16"/>
                <w:szCs w:val="16"/>
              </w:rPr>
              <w:t xml:space="preserve">ntegración con </w:t>
            </w:r>
            <w:proofErr w:type="spellStart"/>
            <w:r w:rsidR="007906D3" w:rsidRPr="007906D3">
              <w:rPr>
                <w:b w:val="0"/>
                <w:sz w:val="16"/>
                <w:szCs w:val="16"/>
              </w:rPr>
              <w:t>MinComercio</w:t>
            </w:r>
            <w:proofErr w:type="spellEnd"/>
            <w:r w:rsidR="007906D3" w:rsidRPr="007906D3">
              <w:rPr>
                <w:b w:val="0"/>
                <w:sz w:val="16"/>
                <w:szCs w:val="16"/>
              </w:rPr>
              <w:t>.</w:t>
            </w:r>
          </w:p>
          <w:p w14:paraId="55955281" w14:textId="457CD7EF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F07D11E" w14:textId="67BFC84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6173D630" w14:textId="77777777" w:rsidTr="680210C3">
        <w:trPr>
          <w:cantSplit/>
        </w:trPr>
        <w:tc>
          <w:tcPr>
            <w:tcW w:w="10031" w:type="dxa"/>
            <w:gridSpan w:val="3"/>
          </w:tcPr>
          <w:p w14:paraId="0398BD49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5BFF2E40" w14:textId="5ADA4613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3D6B1D6" w14:textId="51C76B0E" w:rsidR="005B5ADA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 xml:space="preserve">Plantilla PDF, API </w:t>
            </w:r>
            <w:proofErr w:type="spellStart"/>
            <w:r w:rsidRPr="007906D3">
              <w:rPr>
                <w:b w:val="0"/>
                <w:sz w:val="16"/>
                <w:szCs w:val="16"/>
              </w:rPr>
              <w:t>MinComercio</w:t>
            </w:r>
            <w:proofErr w:type="spellEnd"/>
            <w:r w:rsidRPr="007906D3">
              <w:rPr>
                <w:b w:val="0"/>
                <w:sz w:val="16"/>
                <w:szCs w:val="16"/>
              </w:rPr>
              <w:t xml:space="preserve"> y diagrama de secuencia.</w:t>
            </w:r>
          </w:p>
          <w:p w14:paraId="58441B34" w14:textId="6AE5A254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7C0D796" w14:textId="561C309F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0D142F6F" w14:textId="77777777" w:rsidR="005B5ADA" w:rsidRDefault="005B5ADA"/>
    <w:p w14:paraId="4475AD14" w14:textId="77777777" w:rsidR="005B5ADA" w:rsidRDefault="005B5ADA"/>
    <w:p w14:paraId="120C4E94" w14:textId="77777777" w:rsidR="005B5ADA" w:rsidRDefault="005B5ADA" w:rsidP="005B5ADA">
      <w:pPr>
        <w:spacing w:after="0"/>
      </w:pPr>
    </w:p>
    <w:p w14:paraId="19886DB3" w14:textId="77777777" w:rsidR="007906D3" w:rsidRDefault="007906D3" w:rsidP="005B5ADA">
      <w:pPr>
        <w:spacing w:after="0"/>
      </w:pPr>
    </w:p>
    <w:p w14:paraId="6E3E464D" w14:textId="77777777" w:rsidR="007906D3" w:rsidRDefault="007906D3" w:rsidP="005B5ADA">
      <w:pPr>
        <w:spacing w:after="0"/>
      </w:pPr>
    </w:p>
    <w:p w14:paraId="560A7656" w14:textId="77777777" w:rsidR="007906D3" w:rsidRPr="00473BBD" w:rsidRDefault="007906D3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45A93E19" w14:textId="77777777" w:rsidTr="680210C3">
        <w:trPr>
          <w:cantSplit/>
        </w:trPr>
        <w:tc>
          <w:tcPr>
            <w:tcW w:w="1684" w:type="dxa"/>
          </w:tcPr>
          <w:p w14:paraId="6CE2D76A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42AFC42D" w14:textId="10EB97EA" w:rsidR="005B5ADA" w:rsidRDefault="65DBBF8F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RF</w:t>
            </w:r>
            <w:r w:rsidR="007906D3">
              <w:rPr>
                <w:b w:val="0"/>
                <w:sz w:val="16"/>
                <w:szCs w:val="16"/>
              </w:rPr>
              <w:t>-007</w:t>
            </w:r>
          </w:p>
          <w:p w14:paraId="271CA723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6FDC7852" w14:textId="3EF3FF3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6B27A5FD" w14:textId="49D603C2" w:rsidR="005B5ADA" w:rsidRPr="008B6832" w:rsidRDefault="79FEB317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Alta </w:t>
            </w:r>
          </w:p>
        </w:tc>
        <w:tc>
          <w:tcPr>
            <w:tcW w:w="6662" w:type="dxa"/>
          </w:tcPr>
          <w:p w14:paraId="07E99092" w14:textId="77777777" w:rsidR="007906D3" w:rsidRDefault="005B5AD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4EB896B7">
              <w:rPr>
                <w:b w:val="0"/>
                <w:sz w:val="16"/>
                <w:szCs w:val="16"/>
              </w:rPr>
              <w:t>Nombre:</w:t>
            </w:r>
          </w:p>
          <w:p w14:paraId="487BEEE4" w14:textId="6EF95913" w:rsidR="005B5ADA" w:rsidRPr="008B6832" w:rsidRDefault="007906D3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Validación y Clasificación de Cotizaciones</w:t>
            </w:r>
            <w:r>
              <w:rPr>
                <w:b w:val="0"/>
                <w:sz w:val="16"/>
                <w:szCs w:val="16"/>
              </w:rPr>
              <w:t>.</w:t>
            </w:r>
            <w:r w:rsidR="005B5ADA" w:rsidRPr="4EB896B7">
              <w:rPr>
                <w:b w:val="0"/>
                <w:sz w:val="16"/>
                <w:szCs w:val="16"/>
              </w:rPr>
              <w:fldChar w:fldCharType="begin"/>
            </w:r>
            <w:r w:rsidR="005B5ADA" w:rsidRPr="4EB896B7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4EB896B7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3ED2E12B" w14:textId="77777777" w:rsidTr="680210C3">
        <w:trPr>
          <w:cantSplit/>
        </w:trPr>
        <w:tc>
          <w:tcPr>
            <w:tcW w:w="10031" w:type="dxa"/>
            <w:gridSpan w:val="3"/>
          </w:tcPr>
          <w:p w14:paraId="4678E12D" w14:textId="0FD57D01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4D665017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59063914" w14:textId="084007B3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5FBE423" w14:textId="73F0E418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 xml:space="preserve">El </w:t>
            </w:r>
            <w:proofErr w:type="gramStart"/>
            <w:r w:rsidRPr="007906D3">
              <w:rPr>
                <w:b w:val="0"/>
                <w:sz w:val="16"/>
                <w:szCs w:val="16"/>
              </w:rPr>
              <w:t>Director</w:t>
            </w:r>
            <w:proofErr w:type="gramEnd"/>
            <w:r w:rsidRPr="007906D3">
              <w:rPr>
                <w:b w:val="0"/>
                <w:sz w:val="16"/>
                <w:szCs w:val="16"/>
              </w:rPr>
              <w:t xml:space="preserve"> de compras recibe cotizaciones, registra valores y ejecuta validación lógica frente al estándar del ministerio.</w:t>
            </w:r>
          </w:p>
          <w:p w14:paraId="2D3F0BEC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75CF4315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3CB648E9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0C178E9E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084F7D50" w14:textId="77777777" w:rsidTr="680210C3">
        <w:trPr>
          <w:cantSplit/>
        </w:trPr>
        <w:tc>
          <w:tcPr>
            <w:tcW w:w="10031" w:type="dxa"/>
            <w:gridSpan w:val="3"/>
          </w:tcPr>
          <w:p w14:paraId="48C5C3BE" w14:textId="503728C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4C66DE79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7BD68FA2" w14:textId="294B614B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12D56CCF" w14:textId="77777777" w:rsidR="007906D3" w:rsidRDefault="007906D3" w:rsidP="00B96EEE">
            <w:pPr>
              <w:pStyle w:val="IdReq"/>
              <w:numPr>
                <w:ilvl w:val="0"/>
                <w:numId w:val="22"/>
              </w:numPr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&gt;25% sobre estándar = "RECHAZADA"</w:t>
            </w:r>
            <w:r>
              <w:rPr>
                <w:b w:val="0"/>
                <w:sz w:val="16"/>
                <w:szCs w:val="16"/>
              </w:rPr>
              <w:t>.</w:t>
            </w:r>
          </w:p>
          <w:p w14:paraId="64847454" w14:textId="6CB076A1" w:rsidR="007906D3" w:rsidRDefault="007906D3" w:rsidP="00B96EEE">
            <w:pPr>
              <w:pStyle w:val="IdReq"/>
              <w:numPr>
                <w:ilvl w:val="0"/>
                <w:numId w:val="22"/>
              </w:numPr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&gt;50% bajo estándar = "SOSPECHOSA"</w:t>
            </w:r>
            <w:r w:rsidR="00B96EEE">
              <w:rPr>
                <w:b w:val="0"/>
                <w:sz w:val="16"/>
                <w:szCs w:val="16"/>
              </w:rPr>
              <w:t>.</w:t>
            </w:r>
          </w:p>
          <w:p w14:paraId="3C0395D3" w14:textId="556A5E4C" w:rsidR="005B5ADA" w:rsidRDefault="007906D3" w:rsidP="00B96EEE">
            <w:pPr>
              <w:pStyle w:val="IdReq"/>
              <w:numPr>
                <w:ilvl w:val="0"/>
                <w:numId w:val="22"/>
              </w:numPr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en rango = "OPCIONADA".</w:t>
            </w:r>
          </w:p>
          <w:p w14:paraId="651E9592" w14:textId="31173360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2EF2083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644149C6" w14:textId="77777777" w:rsidTr="680210C3">
        <w:trPr>
          <w:cantSplit/>
        </w:trPr>
        <w:tc>
          <w:tcPr>
            <w:tcW w:w="10031" w:type="dxa"/>
            <w:gridSpan w:val="3"/>
          </w:tcPr>
          <w:p w14:paraId="27EE1FC4" w14:textId="62204632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3BF26C6F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68170EC5" w14:textId="46513A1A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2E48FACF" w14:textId="223E91DE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Reglas de negocio y matriz de decisión.</w:t>
            </w:r>
          </w:p>
          <w:p w14:paraId="6A0A9B60" w14:textId="0AA2463E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0125231" w14:textId="31BBA11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</w:tbl>
    <w:p w14:paraId="5A25747A" w14:textId="77777777" w:rsidR="005B5ADA" w:rsidRDefault="005B5ADA" w:rsidP="005B5ADA">
      <w:pPr>
        <w:rPr>
          <w:color w:val="FF0000"/>
        </w:rPr>
      </w:pPr>
    </w:p>
    <w:p w14:paraId="71F3D5A6" w14:textId="77777777" w:rsidR="007906D3" w:rsidRDefault="007906D3" w:rsidP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0C3904D1" w14:textId="77777777" w:rsidTr="680210C3">
        <w:trPr>
          <w:cantSplit/>
        </w:trPr>
        <w:tc>
          <w:tcPr>
            <w:tcW w:w="1684" w:type="dxa"/>
          </w:tcPr>
          <w:p w14:paraId="61F6BC4A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09B8D95D" w14:textId="63756358" w:rsidR="005B5ADA" w:rsidRDefault="7D4AD5B5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7906D3">
              <w:rPr>
                <w:b w:val="0"/>
                <w:sz w:val="16"/>
                <w:szCs w:val="16"/>
              </w:rPr>
              <w:t>-008</w:t>
            </w:r>
          </w:p>
          <w:p w14:paraId="78BEFD2A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52799137" w14:textId="5597CF9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F388EB9" w14:textId="69B29BE1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287EEB7E" w14:textId="77777777" w:rsidR="007906D3" w:rsidRDefault="005B5ADA" w:rsidP="007906D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074BF347" w14:textId="674DADAD" w:rsidR="005B5ADA" w:rsidRPr="008B6832" w:rsidRDefault="007906D3" w:rsidP="007906D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Generación de Órdenes de Compra</w:t>
            </w:r>
            <w:r>
              <w:rPr>
                <w:b w:val="0"/>
                <w:sz w:val="16"/>
                <w:szCs w:val="16"/>
              </w:rPr>
              <w:t>.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38D200B3" w14:textId="77777777" w:rsidTr="680210C3">
        <w:trPr>
          <w:cantSplit/>
        </w:trPr>
        <w:tc>
          <w:tcPr>
            <w:tcW w:w="10031" w:type="dxa"/>
            <w:gridSpan w:val="3"/>
          </w:tcPr>
          <w:p w14:paraId="5932D22E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61BC25D8" w14:textId="5CC3EE0F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9206A88" w14:textId="54A9AEC7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 xml:space="preserve">El </w:t>
            </w:r>
            <w:proofErr w:type="gramStart"/>
            <w:r w:rsidRPr="007906D3">
              <w:rPr>
                <w:b w:val="0"/>
                <w:sz w:val="16"/>
                <w:szCs w:val="16"/>
              </w:rPr>
              <w:t>Director</w:t>
            </w:r>
            <w:proofErr w:type="gramEnd"/>
            <w:r w:rsidRPr="007906D3">
              <w:rPr>
                <w:b w:val="0"/>
                <w:sz w:val="16"/>
                <w:szCs w:val="16"/>
              </w:rPr>
              <w:t xml:space="preserve"> consulta cotizaciones en estado "OPCIONADA" para seleccionar la mejor opción y generar orden de compra.</w:t>
            </w:r>
          </w:p>
          <w:p w14:paraId="67B7A70C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71887C79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3B7FD67C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1268B936" w14:textId="77777777" w:rsidTr="680210C3">
        <w:trPr>
          <w:cantSplit/>
        </w:trPr>
        <w:tc>
          <w:tcPr>
            <w:tcW w:w="10031" w:type="dxa"/>
            <w:gridSpan w:val="3"/>
          </w:tcPr>
          <w:p w14:paraId="27F1DCE2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3F163A82" w14:textId="77777777" w:rsidR="007906D3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8D6B9B6" w14:textId="46440888" w:rsidR="005B5ADA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Visualización filtrada y generación heredando datos de la cotización.</w:t>
            </w:r>
          </w:p>
          <w:p w14:paraId="22F860BB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3B22BB7D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762A1C37" w14:textId="77777777" w:rsidTr="680210C3">
        <w:trPr>
          <w:cantSplit/>
        </w:trPr>
        <w:tc>
          <w:tcPr>
            <w:tcW w:w="10031" w:type="dxa"/>
            <w:gridSpan w:val="3"/>
          </w:tcPr>
          <w:p w14:paraId="17B246DD" w14:textId="2A1520F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14143EE9" w14:textId="7628F61C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C3E0E74" w14:textId="69E7CF01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Casos de uso gerenciales e interfaz de órdenes.</w:t>
            </w:r>
          </w:p>
          <w:p w14:paraId="66A1FAB9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29079D35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</w:tbl>
    <w:p w14:paraId="53BD644D" w14:textId="77777777" w:rsidR="005B5ADA" w:rsidRDefault="005B5ADA" w:rsidP="005B5ADA">
      <w:pPr>
        <w:spacing w:after="0"/>
      </w:pPr>
    </w:p>
    <w:p w14:paraId="34B7266D" w14:textId="77777777" w:rsidR="007906D3" w:rsidRDefault="007906D3" w:rsidP="005B5ADA">
      <w:pPr>
        <w:spacing w:after="0"/>
      </w:pPr>
    </w:p>
    <w:p w14:paraId="3AB56F97" w14:textId="77777777" w:rsidR="007906D3" w:rsidRPr="00473BBD" w:rsidRDefault="007906D3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77ECF890" w14:textId="77777777" w:rsidTr="680210C3">
        <w:trPr>
          <w:cantSplit/>
        </w:trPr>
        <w:tc>
          <w:tcPr>
            <w:tcW w:w="1684" w:type="dxa"/>
          </w:tcPr>
          <w:p w14:paraId="6BF21739" w14:textId="389EE1B9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Identificador: </w:t>
            </w:r>
          </w:p>
          <w:p w14:paraId="1A3FAC43" w14:textId="765F1D19" w:rsidR="005B5ADA" w:rsidRDefault="1E3F7EE6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</w:t>
            </w:r>
            <w:r w:rsidR="007906D3">
              <w:rPr>
                <w:b w:val="0"/>
                <w:sz w:val="16"/>
                <w:szCs w:val="16"/>
              </w:rPr>
              <w:t>F-009</w:t>
            </w:r>
          </w:p>
          <w:p w14:paraId="2BBD94B2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0C361E97" w14:textId="52F505D2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A570BF9" w14:textId="4425907B" w:rsidR="005B5ADA" w:rsidRPr="008B6832" w:rsidRDefault="007906D3" w:rsidP="4EB896B7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Media</w:t>
            </w:r>
          </w:p>
        </w:tc>
        <w:tc>
          <w:tcPr>
            <w:tcW w:w="6662" w:type="dxa"/>
          </w:tcPr>
          <w:p w14:paraId="67617CC5" w14:textId="2D51D313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  <w:r w:rsidR="5EC6EDD1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3D530C5A" w14:textId="6EA85662" w:rsidR="005B5ADA" w:rsidRPr="008B6832" w:rsidRDefault="007906D3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Tablero de Control BAM e Inteligencia de Negocio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528C579B" w14:textId="77777777" w:rsidTr="680210C3">
        <w:trPr>
          <w:cantSplit/>
        </w:trPr>
        <w:tc>
          <w:tcPr>
            <w:tcW w:w="10031" w:type="dxa"/>
            <w:gridSpan w:val="3"/>
          </w:tcPr>
          <w:p w14:paraId="37D25BCC" w14:textId="4975B564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1991F5B4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5229B668" w14:textId="123A860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5854DE7F" w14:textId="1C29ED00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 xml:space="preserve">Provee un tablero BAM al </w:t>
            </w:r>
            <w:proofErr w:type="gramStart"/>
            <w:r w:rsidRPr="007906D3">
              <w:rPr>
                <w:b w:val="0"/>
                <w:sz w:val="16"/>
                <w:szCs w:val="16"/>
              </w:rPr>
              <w:t>Director</w:t>
            </w:r>
            <w:proofErr w:type="gramEnd"/>
            <w:r w:rsidRPr="007906D3">
              <w:rPr>
                <w:b w:val="0"/>
                <w:sz w:val="16"/>
                <w:szCs w:val="16"/>
              </w:rPr>
              <w:t xml:space="preserve"> Comercial y motor de tendencias para enviar promociones.</w:t>
            </w:r>
          </w:p>
          <w:p w14:paraId="2CA7ADD4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57590049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076CCC2F" w14:textId="77777777" w:rsidTr="680210C3">
        <w:trPr>
          <w:cantSplit/>
        </w:trPr>
        <w:tc>
          <w:tcPr>
            <w:tcW w:w="10031" w:type="dxa"/>
            <w:gridSpan w:val="3"/>
          </w:tcPr>
          <w:p w14:paraId="39B0F52C" w14:textId="7DB7974F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11AF9BA7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52078AAE" w14:textId="2B1C5CFF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F3538FE" w14:textId="77777777" w:rsidR="00B96EEE" w:rsidRDefault="007906D3" w:rsidP="00B96EEE">
            <w:pPr>
              <w:pStyle w:val="IdReq"/>
              <w:numPr>
                <w:ilvl w:val="0"/>
                <w:numId w:val="21"/>
              </w:numPr>
              <w:rPr>
                <w:b w:val="0"/>
                <w:sz w:val="16"/>
                <w:szCs w:val="16"/>
              </w:rPr>
            </w:pPr>
            <w:proofErr w:type="spellStart"/>
            <w:r w:rsidRPr="007906D3">
              <w:rPr>
                <w:b w:val="0"/>
                <w:sz w:val="16"/>
                <w:szCs w:val="16"/>
              </w:rPr>
              <w:t>KPIs</w:t>
            </w:r>
            <w:proofErr w:type="spellEnd"/>
            <w:r w:rsidRPr="007906D3">
              <w:rPr>
                <w:b w:val="0"/>
                <w:sz w:val="16"/>
                <w:szCs w:val="16"/>
              </w:rPr>
              <w:t xml:space="preserve"> (mayor demanda mensual de producto y restaurante, proveedor con mejores precios anuales)</w:t>
            </w:r>
            <w:r w:rsidR="00B96EEE">
              <w:rPr>
                <w:b w:val="0"/>
                <w:sz w:val="16"/>
                <w:szCs w:val="16"/>
              </w:rPr>
              <w:t>.</w:t>
            </w:r>
          </w:p>
          <w:p w14:paraId="0C5B615A" w14:textId="4EA531B9" w:rsidR="005B5ADA" w:rsidRDefault="00B96EEE" w:rsidP="00B96EEE">
            <w:pPr>
              <w:pStyle w:val="IdReq"/>
              <w:numPr>
                <w:ilvl w:val="0"/>
                <w:numId w:val="21"/>
              </w:numPr>
              <w:rPr>
                <w:b w:val="0"/>
                <w:sz w:val="16"/>
              </w:rPr>
            </w:pPr>
            <w:r>
              <w:rPr>
                <w:b w:val="0"/>
                <w:sz w:val="16"/>
                <w:szCs w:val="16"/>
              </w:rPr>
              <w:t>C</w:t>
            </w:r>
            <w:r w:rsidR="007906D3" w:rsidRPr="007906D3">
              <w:rPr>
                <w:b w:val="0"/>
                <w:sz w:val="16"/>
                <w:szCs w:val="16"/>
              </w:rPr>
              <w:t>orreos automáticos a jefes de cocina.</w:t>
            </w:r>
          </w:p>
          <w:p w14:paraId="792F1AA2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2AC57CB0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58033092" w14:textId="77777777" w:rsidTr="680210C3">
        <w:trPr>
          <w:cantSplit/>
        </w:trPr>
        <w:tc>
          <w:tcPr>
            <w:tcW w:w="10031" w:type="dxa"/>
            <w:gridSpan w:val="3"/>
          </w:tcPr>
          <w:p w14:paraId="10011871" w14:textId="71505170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269F3ADD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21A80A7B" w14:textId="01405B6F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33D28B4B" w14:textId="3E32D5D9" w:rsidR="005B5ADA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Mockups de tablero y algoritmos de tendencias.</w:t>
            </w:r>
          </w:p>
          <w:p w14:paraId="37EFA3E3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1728B4D0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</w:tbl>
    <w:p w14:paraId="34959D4B" w14:textId="77777777" w:rsidR="005B5ADA" w:rsidRDefault="005B5ADA" w:rsidP="005B5ADA">
      <w:pPr>
        <w:rPr>
          <w:color w:val="FF0000"/>
        </w:rPr>
      </w:pPr>
    </w:p>
    <w:p w14:paraId="66E1F7E9" w14:textId="77777777" w:rsidR="007906D3" w:rsidRDefault="007906D3" w:rsidP="005B5ADA">
      <w:pPr>
        <w:rPr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11345804" w14:textId="77777777" w:rsidTr="680210C3">
        <w:trPr>
          <w:cantSplit/>
        </w:trPr>
        <w:tc>
          <w:tcPr>
            <w:tcW w:w="1684" w:type="dxa"/>
          </w:tcPr>
          <w:p w14:paraId="76135C0F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  <w:r w:rsidRPr="008B6832">
              <w:rPr>
                <w:b w:val="0"/>
                <w:sz w:val="16"/>
              </w:rPr>
              <w:t xml:space="preserve">Identificador: </w:t>
            </w:r>
          </w:p>
          <w:p w14:paraId="7BD58BA2" w14:textId="44630749" w:rsidR="005B5ADA" w:rsidRDefault="135409B9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7906D3">
              <w:rPr>
                <w:b w:val="0"/>
                <w:sz w:val="16"/>
                <w:szCs w:val="16"/>
              </w:rPr>
              <w:t>-010</w:t>
            </w:r>
          </w:p>
          <w:p w14:paraId="4357A966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  <w:tc>
          <w:tcPr>
            <w:tcW w:w="1685" w:type="dxa"/>
          </w:tcPr>
          <w:p w14:paraId="39C913C2" w14:textId="3315648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3E16C7E0" w14:textId="5EF7220B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5111509F" w14:textId="479BA8B9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03B1BC04" w14:textId="66F7EA3A" w:rsidR="005B5ADA" w:rsidRPr="008B6832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Administración, Auditoría y Logs.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7C84AAFB" w14:textId="77777777" w:rsidTr="680210C3">
        <w:trPr>
          <w:cantSplit/>
        </w:trPr>
        <w:tc>
          <w:tcPr>
            <w:tcW w:w="10031" w:type="dxa"/>
            <w:gridSpan w:val="3"/>
          </w:tcPr>
          <w:p w14:paraId="60B25857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</w:p>
          <w:p w14:paraId="19A635A8" w14:textId="2F415DC9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4539910" w14:textId="7E541428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El administrador parametriza información, monitorea auditoría y consulta logs de errores.</w:t>
            </w:r>
          </w:p>
          <w:p w14:paraId="5A7E0CF2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1AC5CDBE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1B2688D9" w14:textId="77777777" w:rsidTr="680210C3">
        <w:trPr>
          <w:cantSplit/>
        </w:trPr>
        <w:tc>
          <w:tcPr>
            <w:tcW w:w="10031" w:type="dxa"/>
            <w:gridSpan w:val="3"/>
          </w:tcPr>
          <w:p w14:paraId="7A4E0DB5" w14:textId="77777777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</w:p>
          <w:p w14:paraId="17B01A34" w14:textId="534522D4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CEB15CE" w14:textId="1E6CF5D7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Interfaz de parametrización, registro de auditoría y almacenamiento de excepciones.</w:t>
            </w:r>
          </w:p>
          <w:p w14:paraId="66518E39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7E75FCD0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10FDAA0E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4ACC3A84" w14:textId="77777777" w:rsidTr="680210C3">
        <w:trPr>
          <w:cantSplit/>
        </w:trPr>
        <w:tc>
          <w:tcPr>
            <w:tcW w:w="10031" w:type="dxa"/>
            <w:gridSpan w:val="3"/>
          </w:tcPr>
          <w:p w14:paraId="1DC7A741" w14:textId="7777777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</w:p>
          <w:p w14:paraId="6347DBAC" w14:textId="2DE78204" w:rsidR="680210C3" w:rsidRDefault="680210C3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7673E5AE" w14:textId="5F5B52DA" w:rsidR="005B5ADA" w:rsidRDefault="007906D3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Manual de administración y políticas de control.</w:t>
            </w:r>
          </w:p>
          <w:p w14:paraId="041D98D7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078B034E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</w:tbl>
    <w:p w14:paraId="7FD8715F" w14:textId="77777777" w:rsidR="005B5ADA" w:rsidRDefault="005B5ADA" w:rsidP="005B5ADA">
      <w:pPr>
        <w:spacing w:after="0"/>
      </w:pPr>
    </w:p>
    <w:p w14:paraId="235CC93D" w14:textId="77777777" w:rsidR="007906D3" w:rsidRDefault="007906D3" w:rsidP="005B5ADA">
      <w:pPr>
        <w:spacing w:after="0"/>
      </w:pPr>
    </w:p>
    <w:p w14:paraId="7030D1DA" w14:textId="77777777" w:rsidR="007906D3" w:rsidRPr="00473BBD" w:rsidRDefault="007906D3" w:rsidP="005B5ADA">
      <w:pPr>
        <w:spacing w:after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1685"/>
        <w:gridCol w:w="6662"/>
      </w:tblGrid>
      <w:tr w:rsidR="005B5ADA" w:rsidRPr="008B6832" w14:paraId="732F6E3E" w14:textId="77777777" w:rsidTr="680210C3">
        <w:trPr>
          <w:cantSplit/>
        </w:trPr>
        <w:tc>
          <w:tcPr>
            <w:tcW w:w="1684" w:type="dxa"/>
          </w:tcPr>
          <w:p w14:paraId="62BA4A18" w14:textId="6EBE4EE0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 xml:space="preserve">Identificador: </w:t>
            </w:r>
          </w:p>
          <w:p w14:paraId="78EB9231" w14:textId="347F7BA5" w:rsidR="005B5ADA" w:rsidRPr="008B6832" w:rsidRDefault="6AF024F2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RF</w:t>
            </w:r>
            <w:r w:rsidR="007906D3">
              <w:rPr>
                <w:b w:val="0"/>
                <w:sz w:val="16"/>
                <w:szCs w:val="16"/>
              </w:rPr>
              <w:t>-</w:t>
            </w:r>
            <w:r w:rsidR="00B96EEE">
              <w:rPr>
                <w:b w:val="0"/>
                <w:sz w:val="16"/>
                <w:szCs w:val="16"/>
              </w:rPr>
              <w:t>0</w:t>
            </w:r>
            <w:r w:rsidR="007906D3">
              <w:rPr>
                <w:b w:val="0"/>
                <w:sz w:val="16"/>
                <w:szCs w:val="16"/>
              </w:rPr>
              <w:t>11</w:t>
            </w:r>
          </w:p>
          <w:p w14:paraId="41F9AE5E" w14:textId="0D45BFB3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  <w:tc>
          <w:tcPr>
            <w:tcW w:w="1685" w:type="dxa"/>
          </w:tcPr>
          <w:p w14:paraId="06234B4E" w14:textId="49F66DDA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Prioridad:</w:t>
            </w:r>
          </w:p>
          <w:p w14:paraId="0C4993F2" w14:textId="2333367C" w:rsidR="005B5ADA" w:rsidRPr="008B6832" w:rsidRDefault="115F593A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Alta</w:t>
            </w:r>
          </w:p>
        </w:tc>
        <w:tc>
          <w:tcPr>
            <w:tcW w:w="6662" w:type="dxa"/>
          </w:tcPr>
          <w:p w14:paraId="4B2E285F" w14:textId="77777777" w:rsidR="007906D3" w:rsidRDefault="005B5ADA" w:rsidP="007906D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Nombre:</w:t>
            </w:r>
          </w:p>
          <w:p w14:paraId="496E438C" w14:textId="7E66C63D" w:rsidR="005B5ADA" w:rsidRPr="008B6832" w:rsidRDefault="007906D3" w:rsidP="007906D3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>Consulta de Precios Estandarizados (</w:t>
            </w:r>
            <w:proofErr w:type="spellStart"/>
            <w:r w:rsidRPr="007906D3">
              <w:rPr>
                <w:b w:val="0"/>
                <w:sz w:val="16"/>
                <w:szCs w:val="16"/>
              </w:rPr>
              <w:t>MinComercio</w:t>
            </w:r>
            <w:proofErr w:type="spellEnd"/>
            <w:r>
              <w:rPr>
                <w:b w:val="0"/>
                <w:sz w:val="16"/>
                <w:szCs w:val="16"/>
              </w:rPr>
              <w:t>)</w:t>
            </w:r>
            <w:r w:rsidR="005B5ADA" w:rsidRPr="680210C3">
              <w:rPr>
                <w:b w:val="0"/>
                <w:sz w:val="16"/>
                <w:szCs w:val="16"/>
              </w:rPr>
              <w:fldChar w:fldCharType="begin"/>
            </w:r>
            <w:r w:rsidR="005B5ADA" w:rsidRPr="680210C3">
              <w:rPr>
                <w:b w:val="0"/>
                <w:sz w:val="16"/>
                <w:szCs w:val="16"/>
              </w:rPr>
              <w:instrText xml:space="preserve"> TC "R1: Registro de los Items de Configuración" \f \l 2 </w:instrText>
            </w:r>
            <w:r w:rsidR="005B5ADA" w:rsidRPr="680210C3">
              <w:rPr>
                <w:b w:val="0"/>
                <w:sz w:val="16"/>
                <w:szCs w:val="16"/>
              </w:rPr>
              <w:fldChar w:fldCharType="end"/>
            </w:r>
          </w:p>
        </w:tc>
      </w:tr>
      <w:tr w:rsidR="005B5ADA" w:rsidRPr="008B6832" w14:paraId="15E578E1" w14:textId="77777777" w:rsidTr="680210C3">
        <w:trPr>
          <w:cantSplit/>
        </w:trPr>
        <w:tc>
          <w:tcPr>
            <w:tcW w:w="10031" w:type="dxa"/>
            <w:gridSpan w:val="3"/>
          </w:tcPr>
          <w:p w14:paraId="77AA8997" w14:textId="5A683EE2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Descripción:</w:t>
            </w:r>
            <w:r w:rsidR="10AFA2BF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41627C48" w14:textId="05A257B7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00F03A6D" w14:textId="78536503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El sistema interactúa con el servicio web del Ministerio de Comercio para consultar valores estandarizados.</w:t>
            </w:r>
          </w:p>
          <w:p w14:paraId="6930E822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0CE19BC3" w14:textId="494827B5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</w:tc>
      </w:tr>
      <w:tr w:rsidR="005B5ADA" w:rsidRPr="008B6832" w14:paraId="211C78E7" w14:textId="77777777" w:rsidTr="680210C3">
        <w:trPr>
          <w:cantSplit/>
        </w:trPr>
        <w:tc>
          <w:tcPr>
            <w:tcW w:w="10031" w:type="dxa"/>
            <w:gridSpan w:val="3"/>
          </w:tcPr>
          <w:p w14:paraId="1F8992A0" w14:textId="628C5B37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Criterios de Aceptación:</w:t>
            </w:r>
            <w:r w:rsidR="40523351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2319490C" w14:textId="135D1134" w:rsidR="005B5ADA" w:rsidRPr="008B6832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63966B72" w14:textId="3C6DDACC" w:rsidR="005B5ADA" w:rsidRDefault="007906D3" w:rsidP="005B5ADA">
            <w:pPr>
              <w:pStyle w:val="IdReq"/>
              <w:rPr>
                <w:b w:val="0"/>
                <w:sz w:val="16"/>
              </w:rPr>
            </w:pPr>
            <w:r w:rsidRPr="007906D3">
              <w:rPr>
                <w:b w:val="0"/>
                <w:sz w:val="16"/>
                <w:szCs w:val="16"/>
              </w:rPr>
              <w:t>Cada solicitud de cotización se actualiza automáticamente con el valor total sugerido por el ministerio.</w:t>
            </w:r>
          </w:p>
          <w:p w14:paraId="23536548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12C42424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  <w:tr w:rsidR="005B5ADA" w:rsidRPr="008B6832" w14:paraId="7CD917B9" w14:textId="77777777" w:rsidTr="680210C3">
        <w:trPr>
          <w:cantSplit/>
        </w:trPr>
        <w:tc>
          <w:tcPr>
            <w:tcW w:w="10031" w:type="dxa"/>
            <w:gridSpan w:val="3"/>
          </w:tcPr>
          <w:p w14:paraId="3E53B762" w14:textId="40E4EF40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  <w:r w:rsidRPr="680210C3">
              <w:rPr>
                <w:b w:val="0"/>
                <w:sz w:val="16"/>
                <w:szCs w:val="16"/>
              </w:rPr>
              <w:t>Documentación:</w:t>
            </w:r>
            <w:r w:rsidR="129CE4E2" w:rsidRPr="680210C3">
              <w:rPr>
                <w:b w:val="0"/>
                <w:sz w:val="16"/>
                <w:szCs w:val="16"/>
              </w:rPr>
              <w:t xml:space="preserve"> </w:t>
            </w:r>
          </w:p>
          <w:p w14:paraId="03B46503" w14:textId="227A63B1" w:rsidR="005B5ADA" w:rsidRDefault="005B5ADA" w:rsidP="680210C3">
            <w:pPr>
              <w:pStyle w:val="IdReq"/>
              <w:rPr>
                <w:b w:val="0"/>
                <w:sz w:val="16"/>
                <w:szCs w:val="16"/>
              </w:rPr>
            </w:pPr>
          </w:p>
          <w:p w14:paraId="4B4E3C04" w14:textId="57732442" w:rsidR="005B5ADA" w:rsidRDefault="007906D3" w:rsidP="4EB896B7">
            <w:pPr>
              <w:pStyle w:val="IdReq"/>
              <w:rPr>
                <w:b w:val="0"/>
                <w:sz w:val="16"/>
                <w:szCs w:val="16"/>
              </w:rPr>
            </w:pPr>
            <w:r w:rsidRPr="007906D3">
              <w:rPr>
                <w:b w:val="0"/>
                <w:sz w:val="16"/>
                <w:szCs w:val="16"/>
              </w:rPr>
              <w:t xml:space="preserve">Mockups de tablero </w:t>
            </w:r>
            <w:r>
              <w:rPr>
                <w:b w:val="0"/>
                <w:sz w:val="16"/>
                <w:szCs w:val="16"/>
              </w:rPr>
              <w:t>de consulta.</w:t>
            </w:r>
          </w:p>
          <w:p w14:paraId="379CA55B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5ABF93C4" w14:textId="77777777" w:rsidR="005B5ADA" w:rsidRDefault="005B5ADA" w:rsidP="005B5ADA">
            <w:pPr>
              <w:pStyle w:val="IdReq"/>
              <w:rPr>
                <w:b w:val="0"/>
                <w:sz w:val="16"/>
              </w:rPr>
            </w:pPr>
          </w:p>
          <w:p w14:paraId="50C86B8C" w14:textId="77777777" w:rsidR="005B5ADA" w:rsidRPr="008B6832" w:rsidRDefault="005B5ADA" w:rsidP="005B5ADA">
            <w:pPr>
              <w:pStyle w:val="IdReq"/>
              <w:rPr>
                <w:b w:val="0"/>
                <w:sz w:val="16"/>
              </w:rPr>
            </w:pPr>
          </w:p>
        </w:tc>
      </w:tr>
    </w:tbl>
    <w:p w14:paraId="60EDCC55" w14:textId="77777777" w:rsidR="005B5ADA" w:rsidRDefault="005B5ADA" w:rsidP="005B5ADA">
      <w:pPr>
        <w:rPr>
          <w:color w:val="FF0000"/>
        </w:rPr>
      </w:pPr>
    </w:p>
    <w:p w14:paraId="41A1092D" w14:textId="77777777" w:rsidR="005B5ADA" w:rsidRDefault="005B5ADA"/>
    <w:sectPr w:rsidR="005B5ADA" w:rsidSect="00DA0D82">
      <w:pgSz w:w="12242" w:h="15842" w:code="1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016E" w14:textId="77777777" w:rsidR="005261AF" w:rsidRDefault="005261AF">
      <w:r>
        <w:separator/>
      </w:r>
    </w:p>
  </w:endnote>
  <w:endnote w:type="continuationSeparator" w:id="0">
    <w:p w14:paraId="337B3417" w14:textId="77777777" w:rsidR="005261AF" w:rsidRDefault="00526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(W1)">
    <w:charset w:val="00"/>
    <w:family w:val="modern"/>
    <w:pitch w:val="fixed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C4B9E" w14:textId="77777777" w:rsidR="005261AF" w:rsidRDefault="005261AF">
      <w:r>
        <w:separator/>
      </w:r>
    </w:p>
  </w:footnote>
  <w:footnote w:type="continuationSeparator" w:id="0">
    <w:p w14:paraId="7BEA37B0" w14:textId="77777777" w:rsidR="005261AF" w:rsidRDefault="005261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BF2"/>
    <w:multiLevelType w:val="singleLevel"/>
    <w:tmpl w:val="D1CE541A"/>
    <w:lvl w:ilvl="0">
      <w:start w:val="1"/>
      <w:numFmt w:val="decimal"/>
      <w:pStyle w:val="Bibliografia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F46F8A7"/>
    <w:multiLevelType w:val="hybridMultilevel"/>
    <w:tmpl w:val="D7DED6CE"/>
    <w:lvl w:ilvl="0" w:tplc="52FE5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01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4C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89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C2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AE4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AA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3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8EF54"/>
    <w:multiLevelType w:val="hybridMultilevel"/>
    <w:tmpl w:val="4A82C9E8"/>
    <w:lvl w:ilvl="0" w:tplc="7A5EC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23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E5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7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8C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65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4B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505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EC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5C19F"/>
    <w:multiLevelType w:val="hybridMultilevel"/>
    <w:tmpl w:val="CD0CDB8C"/>
    <w:lvl w:ilvl="0" w:tplc="1BDAC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580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C20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BE68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87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584A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2AD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E2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62B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E3446"/>
    <w:multiLevelType w:val="hybridMultilevel"/>
    <w:tmpl w:val="619279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C3E3F"/>
    <w:multiLevelType w:val="singleLevel"/>
    <w:tmpl w:val="60983AF0"/>
    <w:lvl w:ilvl="0">
      <w:start w:val="1"/>
      <w:numFmt w:val="bullet"/>
      <w:pStyle w:val="Lista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0654923"/>
    <w:multiLevelType w:val="hybridMultilevel"/>
    <w:tmpl w:val="90523BF2"/>
    <w:lvl w:ilvl="0" w:tplc="245EA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1C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CB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22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624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8A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CF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66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7A2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66446"/>
    <w:multiLevelType w:val="singleLevel"/>
    <w:tmpl w:val="4FEECEA0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39C25AF"/>
    <w:multiLevelType w:val="hybridMultilevel"/>
    <w:tmpl w:val="D1A2C9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18038"/>
    <w:multiLevelType w:val="hybridMultilevel"/>
    <w:tmpl w:val="E966A76E"/>
    <w:lvl w:ilvl="0" w:tplc="B2D29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92B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CC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E8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FEB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45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07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A4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AD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507B0"/>
    <w:multiLevelType w:val="hybridMultilevel"/>
    <w:tmpl w:val="F8ACAA7E"/>
    <w:lvl w:ilvl="0" w:tplc="13AE5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F25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8D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88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2E9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2C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08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E8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61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EABEF4"/>
    <w:multiLevelType w:val="hybridMultilevel"/>
    <w:tmpl w:val="F9B654A2"/>
    <w:lvl w:ilvl="0" w:tplc="31FAB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6EE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45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08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44C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2E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A0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8F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C6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659FB"/>
    <w:multiLevelType w:val="hybridMultilevel"/>
    <w:tmpl w:val="44E21278"/>
    <w:lvl w:ilvl="0" w:tplc="E84E7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EF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4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4F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C7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41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8E3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00C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967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E588C"/>
    <w:multiLevelType w:val="hybridMultilevel"/>
    <w:tmpl w:val="533821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C0759"/>
    <w:multiLevelType w:val="hybridMultilevel"/>
    <w:tmpl w:val="40FA14DC"/>
    <w:lvl w:ilvl="0" w:tplc="AE043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50A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2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C8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E4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AC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0D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4C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E2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FE6FD"/>
    <w:multiLevelType w:val="hybridMultilevel"/>
    <w:tmpl w:val="B732944A"/>
    <w:lvl w:ilvl="0" w:tplc="3EB657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40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0F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6E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24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8E2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E18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2D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03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B7235"/>
    <w:multiLevelType w:val="hybridMultilevel"/>
    <w:tmpl w:val="7F929CEA"/>
    <w:lvl w:ilvl="0" w:tplc="6B54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0D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A3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E0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0A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4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48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ED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84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433B3"/>
    <w:multiLevelType w:val="hybridMultilevel"/>
    <w:tmpl w:val="23781A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C903F"/>
    <w:multiLevelType w:val="hybridMultilevel"/>
    <w:tmpl w:val="2F22BA1C"/>
    <w:lvl w:ilvl="0" w:tplc="61EE3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A0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A7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21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68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CB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45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9C0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87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7B5A8"/>
    <w:multiLevelType w:val="hybridMultilevel"/>
    <w:tmpl w:val="06A68E94"/>
    <w:lvl w:ilvl="0" w:tplc="2D9AD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241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A1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A2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EF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09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0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A1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007BE"/>
    <w:multiLevelType w:val="singleLevel"/>
    <w:tmpl w:val="389623D0"/>
    <w:lvl w:ilvl="0">
      <w:start w:val="1"/>
      <w:numFmt w:val="bullet"/>
      <w:pStyle w:val="Vie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8457FA5"/>
    <w:multiLevelType w:val="hybridMultilevel"/>
    <w:tmpl w:val="5B86B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5E811"/>
    <w:multiLevelType w:val="hybridMultilevel"/>
    <w:tmpl w:val="157C77AE"/>
    <w:lvl w:ilvl="0" w:tplc="C4E65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4B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68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881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E6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C5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2F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A4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44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B4559"/>
    <w:multiLevelType w:val="hybridMultilevel"/>
    <w:tmpl w:val="500C64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24280"/>
    <w:multiLevelType w:val="hybridMultilevel"/>
    <w:tmpl w:val="E130A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B4AA0"/>
    <w:multiLevelType w:val="multilevel"/>
    <w:tmpl w:val="7048F000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001811731">
    <w:abstractNumId w:val="6"/>
  </w:num>
  <w:num w:numId="2" w16cid:durableId="855655391">
    <w:abstractNumId w:val="12"/>
  </w:num>
  <w:num w:numId="3" w16cid:durableId="797992244">
    <w:abstractNumId w:val="11"/>
  </w:num>
  <w:num w:numId="4" w16cid:durableId="1737168387">
    <w:abstractNumId w:val="22"/>
  </w:num>
  <w:num w:numId="5" w16cid:durableId="422921379">
    <w:abstractNumId w:val="10"/>
  </w:num>
  <w:num w:numId="6" w16cid:durableId="1607345382">
    <w:abstractNumId w:val="2"/>
  </w:num>
  <w:num w:numId="7" w16cid:durableId="753673608">
    <w:abstractNumId w:val="18"/>
  </w:num>
  <w:num w:numId="8" w16cid:durableId="1830900997">
    <w:abstractNumId w:val="15"/>
  </w:num>
  <w:num w:numId="9" w16cid:durableId="162623192">
    <w:abstractNumId w:val="19"/>
  </w:num>
  <w:num w:numId="10" w16cid:durableId="881092229">
    <w:abstractNumId w:val="14"/>
  </w:num>
  <w:num w:numId="11" w16cid:durableId="1356157178">
    <w:abstractNumId w:val="16"/>
  </w:num>
  <w:num w:numId="12" w16cid:durableId="1842356441">
    <w:abstractNumId w:val="9"/>
  </w:num>
  <w:num w:numId="13" w16cid:durableId="315886452">
    <w:abstractNumId w:val="1"/>
  </w:num>
  <w:num w:numId="14" w16cid:durableId="1122532342">
    <w:abstractNumId w:val="3"/>
  </w:num>
  <w:num w:numId="15" w16cid:durableId="48725004">
    <w:abstractNumId w:val="0"/>
  </w:num>
  <w:num w:numId="16" w16cid:durableId="781610142">
    <w:abstractNumId w:val="7"/>
  </w:num>
  <w:num w:numId="17" w16cid:durableId="950893843">
    <w:abstractNumId w:val="25"/>
  </w:num>
  <w:num w:numId="18" w16cid:durableId="614334491">
    <w:abstractNumId w:val="5"/>
  </w:num>
  <w:num w:numId="19" w16cid:durableId="989216044">
    <w:abstractNumId w:val="20"/>
  </w:num>
  <w:num w:numId="20" w16cid:durableId="528371128">
    <w:abstractNumId w:val="13"/>
  </w:num>
  <w:num w:numId="21" w16cid:durableId="263804108">
    <w:abstractNumId w:val="17"/>
  </w:num>
  <w:num w:numId="22" w16cid:durableId="1484659217">
    <w:abstractNumId w:val="8"/>
  </w:num>
  <w:num w:numId="23" w16cid:durableId="322469465">
    <w:abstractNumId w:val="23"/>
  </w:num>
  <w:num w:numId="24" w16cid:durableId="1558973987">
    <w:abstractNumId w:val="4"/>
  </w:num>
  <w:num w:numId="25" w16cid:durableId="1411780374">
    <w:abstractNumId w:val="24"/>
  </w:num>
  <w:num w:numId="26" w16cid:durableId="869994832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2"/>
    <w:rsid w:val="001206F1"/>
    <w:rsid w:val="00135075"/>
    <w:rsid w:val="00231824"/>
    <w:rsid w:val="00244D72"/>
    <w:rsid w:val="0033ADBE"/>
    <w:rsid w:val="00351370"/>
    <w:rsid w:val="003D2B2B"/>
    <w:rsid w:val="00427D03"/>
    <w:rsid w:val="00473BBD"/>
    <w:rsid w:val="00494623"/>
    <w:rsid w:val="0052014F"/>
    <w:rsid w:val="005261AF"/>
    <w:rsid w:val="00542000"/>
    <w:rsid w:val="005B5ADA"/>
    <w:rsid w:val="005C33A2"/>
    <w:rsid w:val="00620D91"/>
    <w:rsid w:val="006E528B"/>
    <w:rsid w:val="007906D3"/>
    <w:rsid w:val="00874DA2"/>
    <w:rsid w:val="008B6832"/>
    <w:rsid w:val="009C46E1"/>
    <w:rsid w:val="009C77AD"/>
    <w:rsid w:val="00A44A98"/>
    <w:rsid w:val="00B47245"/>
    <w:rsid w:val="00B8242A"/>
    <w:rsid w:val="00B83EBA"/>
    <w:rsid w:val="00B96EEE"/>
    <w:rsid w:val="00C136BA"/>
    <w:rsid w:val="00C7283E"/>
    <w:rsid w:val="00DA0D82"/>
    <w:rsid w:val="00F211DA"/>
    <w:rsid w:val="00F91CD0"/>
    <w:rsid w:val="01E4A0CC"/>
    <w:rsid w:val="035FEF99"/>
    <w:rsid w:val="03E9D0A7"/>
    <w:rsid w:val="0409EA61"/>
    <w:rsid w:val="040FFAA8"/>
    <w:rsid w:val="043CC9EF"/>
    <w:rsid w:val="06BEFF91"/>
    <w:rsid w:val="077F6232"/>
    <w:rsid w:val="07FA16CF"/>
    <w:rsid w:val="0A89054C"/>
    <w:rsid w:val="0B308D7C"/>
    <w:rsid w:val="0B978F8A"/>
    <w:rsid w:val="0BABD184"/>
    <w:rsid w:val="0BE8DA90"/>
    <w:rsid w:val="0BFBBCF2"/>
    <w:rsid w:val="0C1CE005"/>
    <w:rsid w:val="0C29411D"/>
    <w:rsid w:val="0C34B0BF"/>
    <w:rsid w:val="0C3CA416"/>
    <w:rsid w:val="0CAC2787"/>
    <w:rsid w:val="0CC856B9"/>
    <w:rsid w:val="0CDB057C"/>
    <w:rsid w:val="0ED6EF22"/>
    <w:rsid w:val="0F35B885"/>
    <w:rsid w:val="0F45457F"/>
    <w:rsid w:val="0F9F4D1B"/>
    <w:rsid w:val="0FD4C6AF"/>
    <w:rsid w:val="0FF3D93D"/>
    <w:rsid w:val="109B6E25"/>
    <w:rsid w:val="10AFA2BF"/>
    <w:rsid w:val="10C97EC3"/>
    <w:rsid w:val="10DFAA04"/>
    <w:rsid w:val="10FF1260"/>
    <w:rsid w:val="11219241"/>
    <w:rsid w:val="115F593A"/>
    <w:rsid w:val="11A6080A"/>
    <w:rsid w:val="11AF9BA7"/>
    <w:rsid w:val="129CE4E2"/>
    <w:rsid w:val="12ACB6FB"/>
    <w:rsid w:val="12C98E48"/>
    <w:rsid w:val="12DEC1F6"/>
    <w:rsid w:val="135409B9"/>
    <w:rsid w:val="1374BE7B"/>
    <w:rsid w:val="140232A0"/>
    <w:rsid w:val="15F3D25D"/>
    <w:rsid w:val="1621F4AE"/>
    <w:rsid w:val="167B8C12"/>
    <w:rsid w:val="174B67D8"/>
    <w:rsid w:val="177D10DF"/>
    <w:rsid w:val="1780781F"/>
    <w:rsid w:val="178D9750"/>
    <w:rsid w:val="17BE9E00"/>
    <w:rsid w:val="17FC0D90"/>
    <w:rsid w:val="183C4F42"/>
    <w:rsid w:val="1921750A"/>
    <w:rsid w:val="1946980E"/>
    <w:rsid w:val="1952F8FD"/>
    <w:rsid w:val="19875307"/>
    <w:rsid w:val="1991F5B4"/>
    <w:rsid w:val="1A0DB5EE"/>
    <w:rsid w:val="1A8ECA1A"/>
    <w:rsid w:val="1A98A5B7"/>
    <w:rsid w:val="1B0E9547"/>
    <w:rsid w:val="1B4EFA88"/>
    <w:rsid w:val="1B738249"/>
    <w:rsid w:val="1BB9163B"/>
    <w:rsid w:val="1BDB770C"/>
    <w:rsid w:val="1C153723"/>
    <w:rsid w:val="1C2076B8"/>
    <w:rsid w:val="1D96F0FE"/>
    <w:rsid w:val="1DB74BD8"/>
    <w:rsid w:val="1DFE2ED7"/>
    <w:rsid w:val="1E3F7EE6"/>
    <w:rsid w:val="1E829555"/>
    <w:rsid w:val="1EFB96F1"/>
    <w:rsid w:val="1F36C612"/>
    <w:rsid w:val="1F374223"/>
    <w:rsid w:val="1F7A0B70"/>
    <w:rsid w:val="1FBE5020"/>
    <w:rsid w:val="1FDC331D"/>
    <w:rsid w:val="1FEC0C2B"/>
    <w:rsid w:val="208B05C9"/>
    <w:rsid w:val="20A353FE"/>
    <w:rsid w:val="20C74AB2"/>
    <w:rsid w:val="212AA5D5"/>
    <w:rsid w:val="216E9BC7"/>
    <w:rsid w:val="21B9B5BB"/>
    <w:rsid w:val="21CE9890"/>
    <w:rsid w:val="21FD8920"/>
    <w:rsid w:val="22155A37"/>
    <w:rsid w:val="22DEE1BF"/>
    <w:rsid w:val="2393B163"/>
    <w:rsid w:val="2397B28C"/>
    <w:rsid w:val="23D6C759"/>
    <w:rsid w:val="245D211C"/>
    <w:rsid w:val="2471C225"/>
    <w:rsid w:val="250B8819"/>
    <w:rsid w:val="250C041B"/>
    <w:rsid w:val="25D7CA73"/>
    <w:rsid w:val="2606396C"/>
    <w:rsid w:val="269F3ADD"/>
    <w:rsid w:val="26B9FDE2"/>
    <w:rsid w:val="279A6964"/>
    <w:rsid w:val="27F331D2"/>
    <w:rsid w:val="28186B42"/>
    <w:rsid w:val="28854F1E"/>
    <w:rsid w:val="28D7A322"/>
    <w:rsid w:val="28FAFA7D"/>
    <w:rsid w:val="291D27FA"/>
    <w:rsid w:val="2A0F0191"/>
    <w:rsid w:val="2AAE2CC9"/>
    <w:rsid w:val="2BD060B3"/>
    <w:rsid w:val="2C652ED3"/>
    <w:rsid w:val="2CA1CDED"/>
    <w:rsid w:val="2CBD7104"/>
    <w:rsid w:val="2CC18B96"/>
    <w:rsid w:val="2D39FDCE"/>
    <w:rsid w:val="2D4D2F4D"/>
    <w:rsid w:val="2DF31639"/>
    <w:rsid w:val="2E06B8A8"/>
    <w:rsid w:val="2E48ED11"/>
    <w:rsid w:val="2E72A3F1"/>
    <w:rsid w:val="2F0BAFC0"/>
    <w:rsid w:val="2F1BDB66"/>
    <w:rsid w:val="2F2AE8D4"/>
    <w:rsid w:val="2F471852"/>
    <w:rsid w:val="2F570D20"/>
    <w:rsid w:val="2F9311E5"/>
    <w:rsid w:val="2FDA7A0B"/>
    <w:rsid w:val="31298CAF"/>
    <w:rsid w:val="31778EAA"/>
    <w:rsid w:val="319F252C"/>
    <w:rsid w:val="3248B6F9"/>
    <w:rsid w:val="3262B861"/>
    <w:rsid w:val="33045292"/>
    <w:rsid w:val="334E62D7"/>
    <w:rsid w:val="33D8EC6E"/>
    <w:rsid w:val="3492129A"/>
    <w:rsid w:val="34AE079D"/>
    <w:rsid w:val="34CE9890"/>
    <w:rsid w:val="35212E55"/>
    <w:rsid w:val="3672A458"/>
    <w:rsid w:val="36C46DA2"/>
    <w:rsid w:val="37522318"/>
    <w:rsid w:val="377F1429"/>
    <w:rsid w:val="37A40F53"/>
    <w:rsid w:val="37B4EABD"/>
    <w:rsid w:val="37E14B11"/>
    <w:rsid w:val="38174F16"/>
    <w:rsid w:val="3820D844"/>
    <w:rsid w:val="383F5A0B"/>
    <w:rsid w:val="3968D6D0"/>
    <w:rsid w:val="397DA059"/>
    <w:rsid w:val="39C78A9A"/>
    <w:rsid w:val="39EB4DEC"/>
    <w:rsid w:val="39F11DAA"/>
    <w:rsid w:val="39F76C29"/>
    <w:rsid w:val="39FBFEF5"/>
    <w:rsid w:val="3A077512"/>
    <w:rsid w:val="3A7B7E6D"/>
    <w:rsid w:val="3A98A290"/>
    <w:rsid w:val="3B9AAE88"/>
    <w:rsid w:val="3BAEC3DD"/>
    <w:rsid w:val="3BF26C6F"/>
    <w:rsid w:val="3C33BFDF"/>
    <w:rsid w:val="3C86F87F"/>
    <w:rsid w:val="3CA9DBA3"/>
    <w:rsid w:val="3CB7244F"/>
    <w:rsid w:val="3E1806AC"/>
    <w:rsid w:val="3E2EE013"/>
    <w:rsid w:val="3E7DA600"/>
    <w:rsid w:val="3E7E4A8F"/>
    <w:rsid w:val="3E9F33B9"/>
    <w:rsid w:val="3EA85C3D"/>
    <w:rsid w:val="3F776543"/>
    <w:rsid w:val="3FB7A7DC"/>
    <w:rsid w:val="404558EF"/>
    <w:rsid w:val="40523351"/>
    <w:rsid w:val="40F43BAB"/>
    <w:rsid w:val="42231FCD"/>
    <w:rsid w:val="42DFD2DE"/>
    <w:rsid w:val="437B93A9"/>
    <w:rsid w:val="4386A704"/>
    <w:rsid w:val="44174CA4"/>
    <w:rsid w:val="4453880C"/>
    <w:rsid w:val="44679EEB"/>
    <w:rsid w:val="448DAC85"/>
    <w:rsid w:val="4537386D"/>
    <w:rsid w:val="4591C169"/>
    <w:rsid w:val="45AE4633"/>
    <w:rsid w:val="45F9E749"/>
    <w:rsid w:val="4680FC44"/>
    <w:rsid w:val="46DDDF77"/>
    <w:rsid w:val="474F333E"/>
    <w:rsid w:val="479D3B7B"/>
    <w:rsid w:val="47AFC59B"/>
    <w:rsid w:val="47BA2C3D"/>
    <w:rsid w:val="47E1A58B"/>
    <w:rsid w:val="48030C95"/>
    <w:rsid w:val="4803A9A3"/>
    <w:rsid w:val="48327AE0"/>
    <w:rsid w:val="488FCC4D"/>
    <w:rsid w:val="4906BD83"/>
    <w:rsid w:val="494901D8"/>
    <w:rsid w:val="4971F1A6"/>
    <w:rsid w:val="49F2E747"/>
    <w:rsid w:val="49F9FE02"/>
    <w:rsid w:val="49FADF27"/>
    <w:rsid w:val="4A5C8BFF"/>
    <w:rsid w:val="4AE073CE"/>
    <w:rsid w:val="4AEA23DA"/>
    <w:rsid w:val="4BD8723A"/>
    <w:rsid w:val="4C5F33D0"/>
    <w:rsid w:val="4C66DE79"/>
    <w:rsid w:val="4D4F9962"/>
    <w:rsid w:val="4D665017"/>
    <w:rsid w:val="4DAE4F95"/>
    <w:rsid w:val="4DBBF366"/>
    <w:rsid w:val="4DE52269"/>
    <w:rsid w:val="4DF391EB"/>
    <w:rsid w:val="4E6087C9"/>
    <w:rsid w:val="4E6DE56D"/>
    <w:rsid w:val="4EB896B7"/>
    <w:rsid w:val="4EC673EB"/>
    <w:rsid w:val="4FEEADAD"/>
    <w:rsid w:val="50E4D420"/>
    <w:rsid w:val="51FA70DD"/>
    <w:rsid w:val="536568CD"/>
    <w:rsid w:val="540DD207"/>
    <w:rsid w:val="5413C428"/>
    <w:rsid w:val="5467E6B2"/>
    <w:rsid w:val="54DFCA9A"/>
    <w:rsid w:val="554DC147"/>
    <w:rsid w:val="55936341"/>
    <w:rsid w:val="559F0D42"/>
    <w:rsid w:val="56516226"/>
    <w:rsid w:val="56F27A53"/>
    <w:rsid w:val="57D9E1DC"/>
    <w:rsid w:val="5828083B"/>
    <w:rsid w:val="583F48AF"/>
    <w:rsid w:val="58891BB4"/>
    <w:rsid w:val="58D8D0A6"/>
    <w:rsid w:val="594C5380"/>
    <w:rsid w:val="59CEC4B1"/>
    <w:rsid w:val="5A4DB68D"/>
    <w:rsid w:val="5A56C0A2"/>
    <w:rsid w:val="5AA9C473"/>
    <w:rsid w:val="5B1FE6A3"/>
    <w:rsid w:val="5BC64F08"/>
    <w:rsid w:val="5C00A287"/>
    <w:rsid w:val="5C223BCD"/>
    <w:rsid w:val="5C34930F"/>
    <w:rsid w:val="5C415DF5"/>
    <w:rsid w:val="5CD49A93"/>
    <w:rsid w:val="5D2D8BD7"/>
    <w:rsid w:val="5D6E6C59"/>
    <w:rsid w:val="5D7E402C"/>
    <w:rsid w:val="5DA58B54"/>
    <w:rsid w:val="5E027678"/>
    <w:rsid w:val="5E253A20"/>
    <w:rsid w:val="5E51070A"/>
    <w:rsid w:val="5EBB4702"/>
    <w:rsid w:val="5EC6EDD1"/>
    <w:rsid w:val="5ECB36B7"/>
    <w:rsid w:val="5F381A36"/>
    <w:rsid w:val="5F43C2A1"/>
    <w:rsid w:val="5F4A6496"/>
    <w:rsid w:val="6130BA1B"/>
    <w:rsid w:val="6142B2A5"/>
    <w:rsid w:val="621E77E9"/>
    <w:rsid w:val="6244C9D4"/>
    <w:rsid w:val="624B874D"/>
    <w:rsid w:val="62BB7963"/>
    <w:rsid w:val="62EA9865"/>
    <w:rsid w:val="6390B4A4"/>
    <w:rsid w:val="63F13707"/>
    <w:rsid w:val="64B53AA2"/>
    <w:rsid w:val="64F16E4E"/>
    <w:rsid w:val="64F462FA"/>
    <w:rsid w:val="652C84F3"/>
    <w:rsid w:val="65647924"/>
    <w:rsid w:val="65CC10A3"/>
    <w:rsid w:val="65DBBF8F"/>
    <w:rsid w:val="665BF821"/>
    <w:rsid w:val="670DD9D2"/>
    <w:rsid w:val="680210C3"/>
    <w:rsid w:val="684FA217"/>
    <w:rsid w:val="68A92B91"/>
    <w:rsid w:val="68C34E74"/>
    <w:rsid w:val="6985A1C3"/>
    <w:rsid w:val="69DF7827"/>
    <w:rsid w:val="6A0F5F3B"/>
    <w:rsid w:val="6AA54DFE"/>
    <w:rsid w:val="6AB18FD5"/>
    <w:rsid w:val="6AF024F2"/>
    <w:rsid w:val="6AF11835"/>
    <w:rsid w:val="6B7E8C3B"/>
    <w:rsid w:val="6B876706"/>
    <w:rsid w:val="6B8A848F"/>
    <w:rsid w:val="6BD44FBB"/>
    <w:rsid w:val="6C169358"/>
    <w:rsid w:val="6C6D4863"/>
    <w:rsid w:val="6D2BE04C"/>
    <w:rsid w:val="6D77D10D"/>
    <w:rsid w:val="6D8D4DFA"/>
    <w:rsid w:val="6DEDF164"/>
    <w:rsid w:val="6E93B641"/>
    <w:rsid w:val="6EEB9E48"/>
    <w:rsid w:val="6EEC4116"/>
    <w:rsid w:val="70073D35"/>
    <w:rsid w:val="70724F3D"/>
    <w:rsid w:val="719610D0"/>
    <w:rsid w:val="72A86803"/>
    <w:rsid w:val="72DF8F61"/>
    <w:rsid w:val="72E9477F"/>
    <w:rsid w:val="730596FD"/>
    <w:rsid w:val="737362D1"/>
    <w:rsid w:val="73E0E866"/>
    <w:rsid w:val="73F8FB5B"/>
    <w:rsid w:val="7459517C"/>
    <w:rsid w:val="7463FD5E"/>
    <w:rsid w:val="7475A584"/>
    <w:rsid w:val="751BD0B1"/>
    <w:rsid w:val="75C6706E"/>
    <w:rsid w:val="75FFF55E"/>
    <w:rsid w:val="76110FA1"/>
    <w:rsid w:val="76589FC3"/>
    <w:rsid w:val="778956BA"/>
    <w:rsid w:val="778D1958"/>
    <w:rsid w:val="77D34BC2"/>
    <w:rsid w:val="77F44FC3"/>
    <w:rsid w:val="786F13B0"/>
    <w:rsid w:val="78AB6FC0"/>
    <w:rsid w:val="790FE4AA"/>
    <w:rsid w:val="7910E941"/>
    <w:rsid w:val="79FEB317"/>
    <w:rsid w:val="7AAC1C37"/>
    <w:rsid w:val="7ACD4E03"/>
    <w:rsid w:val="7B695052"/>
    <w:rsid w:val="7B73AF64"/>
    <w:rsid w:val="7BFC1F6D"/>
    <w:rsid w:val="7C148425"/>
    <w:rsid w:val="7C5F2423"/>
    <w:rsid w:val="7C83092E"/>
    <w:rsid w:val="7CCE2E01"/>
    <w:rsid w:val="7CE1E8D8"/>
    <w:rsid w:val="7D23F0BA"/>
    <w:rsid w:val="7D4AD5B5"/>
    <w:rsid w:val="7D8F78C1"/>
    <w:rsid w:val="7D9AB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E753E6"/>
  <w15:chartTrackingRefBased/>
  <w15:docId w15:val="{46EB0C34-E83F-4EE9-B85E-F2E36344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/>
      <w:lang w:val="es-CO" w:eastAsia="es-ES"/>
    </w:rPr>
  </w:style>
  <w:style w:type="paragraph" w:styleId="Ttulo1">
    <w:name w:val="heading 1"/>
    <w:basedOn w:val="Normal"/>
    <w:next w:val="Normal"/>
    <w:qFormat/>
    <w:pPr>
      <w:numPr>
        <w:numId w:val="17"/>
      </w:numPr>
      <w:pBdr>
        <w:bottom w:val="single" w:sz="36" w:space="3" w:color="808080"/>
      </w:pBdr>
      <w:jc w:val="left"/>
      <w:outlineLvl w:val="0"/>
    </w:pPr>
    <w:rPr>
      <w:b/>
      <w:smallCaps/>
      <w:noProof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7"/>
      </w:numPr>
      <w:spacing w:before="12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7"/>
      </w:numPr>
      <w:spacing w:before="12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7"/>
      </w:numPr>
      <w:spacing w:before="12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7"/>
      </w:numPr>
      <w:spacing w:before="240" w:after="6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7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7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7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7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sz w:val="18"/>
    </w:rPr>
  </w:style>
  <w:style w:type="character" w:styleId="Nmerodepgina">
    <w:name w:val="page number"/>
    <w:rPr>
      <w:rFonts w:ascii="Arial" w:hAnsi="Arial"/>
      <w:sz w:val="18"/>
    </w:rPr>
  </w:style>
  <w:style w:type="paragraph" w:styleId="Textoindependiente">
    <w:name w:val="Body Text"/>
    <w:basedOn w:val="Normal"/>
    <w:pPr>
      <w:tabs>
        <w:tab w:val="right" w:pos="8640"/>
      </w:tabs>
      <w:spacing w:after="280" w:line="360" w:lineRule="auto"/>
    </w:pPr>
    <w:rPr>
      <w:rFonts w:ascii="Garamond" w:hAnsi="Garamond"/>
      <w:spacing w:val="-2"/>
      <w:sz w:val="24"/>
      <w:lang w:val="en-US"/>
    </w:rPr>
  </w:style>
  <w:style w:type="paragraph" w:customStyle="1" w:styleId="cuadro">
    <w:name w:val="cuadro"/>
    <w:basedOn w:val="Ttulo1"/>
    <w:pPr>
      <w:widowControl w:val="0"/>
      <w:spacing w:after="0"/>
      <w:outlineLvl w:val="9"/>
    </w:pPr>
    <w:rPr>
      <w:b w:val="0"/>
      <w:noProof w:val="0"/>
      <w:lang w:val="es-ES_tradnl"/>
    </w:rPr>
  </w:style>
  <w:style w:type="paragraph" w:styleId="Ttulo">
    <w:name w:val="Title"/>
    <w:basedOn w:val="Normal"/>
    <w:link w:val="TtuloCar"/>
    <w:qFormat/>
    <w:pPr>
      <w:widowControl w:val="0"/>
      <w:spacing w:after="240"/>
      <w:jc w:val="center"/>
    </w:pPr>
    <w:rPr>
      <w:b/>
      <w:color w:val="000000"/>
      <w:sz w:val="32"/>
      <w:lang w:val="es-ES_tradnl"/>
    </w:rPr>
  </w:style>
  <w:style w:type="paragraph" w:customStyle="1" w:styleId="Cuadro0">
    <w:name w:val="Cuadro"/>
    <w:pPr>
      <w:widowControl w:val="0"/>
      <w:spacing w:before="120" w:after="120" w:line="320" w:lineRule="auto"/>
    </w:pPr>
    <w:rPr>
      <w:rFonts w:ascii="Arial" w:hAnsi="Arial"/>
      <w:lang w:val="fr-FR" w:eastAsia="es-ES"/>
    </w:rPr>
  </w:style>
  <w:style w:type="paragraph" w:styleId="Textoindependiente2">
    <w:name w:val="Body Text 2"/>
    <w:basedOn w:val="Normal"/>
    <w:rPr>
      <w:sz w:val="22"/>
    </w:rPr>
  </w:style>
  <w:style w:type="paragraph" w:customStyle="1" w:styleId="Codigo">
    <w:name w:val="Codigo"/>
    <w:basedOn w:val="Normal"/>
    <w:pPr>
      <w:spacing w:after="0"/>
    </w:pPr>
    <w:rPr>
      <w:rFonts w:ascii="Courier (W1)" w:hAnsi="Courier (W1)"/>
      <w:sz w:val="18"/>
      <w:lang w:val="en-US"/>
    </w:rPr>
  </w:style>
  <w:style w:type="paragraph" w:customStyle="1" w:styleId="contenido">
    <w:name w:val="contenido"/>
    <w:basedOn w:val="Normal"/>
    <w:pPr>
      <w:spacing w:after="0"/>
    </w:pPr>
  </w:style>
  <w:style w:type="paragraph" w:styleId="Textonotapie">
    <w:name w:val="footnote text"/>
    <w:basedOn w:val="Normal"/>
    <w:semiHidden/>
    <w:rPr>
      <w:sz w:val="18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Bibliografia">
    <w:name w:val="Bibliografia"/>
    <w:basedOn w:val="Normal"/>
    <w:autoRedefine/>
    <w:pPr>
      <w:numPr>
        <w:numId w:val="15"/>
      </w:numPr>
    </w:pPr>
    <w:rPr>
      <w:snapToGrid w:val="0"/>
      <w:color w:val="000000"/>
      <w:lang w:val="en-US"/>
    </w:rPr>
  </w:style>
  <w:style w:type="paragraph" w:styleId="TDC1">
    <w:name w:val="toc 1"/>
    <w:basedOn w:val="Normal"/>
    <w:next w:val="Normal"/>
    <w:autoRedefine/>
    <w:semiHidden/>
    <w:pPr>
      <w:spacing w:before="360" w:after="360"/>
      <w:jc w:val="left"/>
    </w:pPr>
    <w:rPr>
      <w:rFonts w:ascii="Times New Roman" w:hAnsi="Times New Roman"/>
      <w:b/>
      <w:caps/>
      <w:sz w:val="22"/>
      <w:u w:val="single"/>
    </w:rPr>
  </w:style>
  <w:style w:type="paragraph" w:styleId="TDC2">
    <w:name w:val="toc 2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b/>
      <w:smallCaps/>
      <w:sz w:val="22"/>
    </w:rPr>
  </w:style>
  <w:style w:type="paragraph" w:styleId="TDC3">
    <w:name w:val="toc 3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mallCaps/>
      <w:sz w:val="22"/>
    </w:rPr>
  </w:style>
  <w:style w:type="paragraph" w:styleId="TDC4">
    <w:name w:val="toc 4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5">
    <w:name w:val="toc 5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6">
    <w:name w:val="toc 6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7">
    <w:name w:val="toc 7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8">
    <w:name w:val="toc 8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styleId="TDC9">
    <w:name w:val="toc 9"/>
    <w:basedOn w:val="Normal"/>
    <w:next w:val="Normal"/>
    <w:autoRedefine/>
    <w:semiHidden/>
    <w:pPr>
      <w:spacing w:after="0"/>
      <w:jc w:val="left"/>
    </w:pPr>
    <w:rPr>
      <w:rFonts w:ascii="Times New Roman" w:hAnsi="Times New Roman"/>
      <w:sz w:val="22"/>
    </w:rPr>
  </w:style>
  <w:style w:type="paragraph" w:customStyle="1" w:styleId="Heading1-FormatOnly">
    <w:name w:val="Heading 1 - Format Only"/>
    <w:basedOn w:val="Ttulo1"/>
    <w:pPr>
      <w:numPr>
        <w:numId w:val="0"/>
      </w:numPr>
      <w:outlineLvl w:val="9"/>
    </w:pPr>
  </w:style>
  <w:style w:type="paragraph" w:customStyle="1" w:styleId="Comment">
    <w:name w:val="Comment"/>
    <w:basedOn w:val="Normal"/>
    <w:rPr>
      <w:rFonts w:ascii="Times New Roman" w:hAnsi="Times New Roman"/>
      <w:i/>
      <w:color w:val="000080"/>
    </w:rPr>
  </w:style>
  <w:style w:type="paragraph" w:customStyle="1" w:styleId="Table-Text">
    <w:name w:val="Table - Text"/>
    <w:basedOn w:val="Normal"/>
    <w:pPr>
      <w:spacing w:before="60" w:after="60"/>
      <w:jc w:val="left"/>
    </w:pPr>
    <w:rPr>
      <w:rFonts w:ascii="Times New Roman" w:hAnsi="Times New Roman"/>
      <w:lang w:val="en-US"/>
    </w:rPr>
  </w:style>
  <w:style w:type="paragraph" w:customStyle="1" w:styleId="Table-ColHead">
    <w:name w:val="Table - Col. Head"/>
    <w:basedOn w:val="Normal"/>
    <w:pPr>
      <w:keepNext/>
      <w:spacing w:before="60" w:after="60"/>
      <w:jc w:val="left"/>
    </w:pPr>
    <w:rPr>
      <w:b/>
      <w:noProof/>
      <w:sz w:val="18"/>
    </w:rPr>
  </w:style>
  <w:style w:type="paragraph" w:customStyle="1" w:styleId="Deliverable">
    <w:name w:val="Deliverable"/>
    <w:basedOn w:val="Normal"/>
    <w:pPr>
      <w:spacing w:after="60"/>
      <w:ind w:left="288" w:hanging="288"/>
    </w:pPr>
    <w:rPr>
      <w:rFonts w:ascii="Times New Roman" w:hAnsi="Times New Roman"/>
      <w:lang w:val="en-US"/>
    </w:rPr>
  </w:style>
  <w:style w:type="paragraph" w:customStyle="1" w:styleId="FooterFirst">
    <w:name w:val="Footer First"/>
    <w:basedOn w:val="Piedepgina"/>
    <w:pPr>
      <w:keepLines/>
      <w:tabs>
        <w:tab w:val="clear" w:pos="4419"/>
        <w:tab w:val="clear" w:pos="8838"/>
        <w:tab w:val="center" w:pos="4320"/>
      </w:tabs>
      <w:spacing w:after="0"/>
      <w:jc w:val="center"/>
    </w:pPr>
    <w:rPr>
      <w:rFonts w:ascii="Garamond" w:hAnsi="Garamond"/>
      <w:spacing w:val="-2"/>
      <w:sz w:val="24"/>
      <w:lang w:val="en-US"/>
    </w:rPr>
  </w:style>
  <w:style w:type="paragraph" w:customStyle="1" w:styleId="Epgrafe">
    <w:name w:val="Epígrafe"/>
    <w:basedOn w:val="Normal"/>
    <w:next w:val="Normal"/>
    <w:qFormat/>
    <w:pPr>
      <w:spacing w:before="120"/>
      <w:jc w:val="center"/>
    </w:pPr>
    <w:rPr>
      <w:rFonts w:ascii="Times New Roman" w:hAnsi="Times New Roman"/>
      <w:i/>
      <w:sz w:val="18"/>
    </w:rPr>
  </w:style>
  <w:style w:type="paragraph" w:styleId="Tabladeilustraciones">
    <w:name w:val="table of figures"/>
    <w:basedOn w:val="Normal"/>
    <w:next w:val="Normal"/>
    <w:semiHidden/>
    <w:pPr>
      <w:ind w:left="400" w:hanging="400"/>
    </w:pPr>
  </w:style>
  <w:style w:type="paragraph" w:customStyle="1" w:styleId="Cuadro2">
    <w:name w:val="Cuadro 2"/>
    <w:basedOn w:val="Normal"/>
    <w:pPr>
      <w:spacing w:after="0"/>
    </w:pPr>
    <w:rPr>
      <w:rFonts w:ascii="Garamond" w:hAnsi="Garamond"/>
      <w:b/>
      <w:snapToGrid w:val="0"/>
      <w:color w:val="000000"/>
      <w:sz w:val="28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-Lista1">
    <w:name w:val="T-Lista1"/>
    <w:basedOn w:val="Normal"/>
    <w:pPr>
      <w:tabs>
        <w:tab w:val="left" w:pos="-993"/>
      </w:tabs>
      <w:ind w:left="567" w:hanging="425"/>
    </w:pPr>
    <w:rPr>
      <w:noProof/>
      <w:color w:val="000000"/>
    </w:rPr>
  </w:style>
  <w:style w:type="paragraph" w:customStyle="1" w:styleId="BodyText-Elegant">
    <w:name w:val="Body Text - Elegant"/>
    <w:basedOn w:val="Normal"/>
    <w:pPr>
      <w:spacing w:line="280" w:lineRule="exact"/>
    </w:pPr>
    <w:rPr>
      <w:rFonts w:ascii="Garamond" w:hAnsi="Garamond"/>
      <w:lang w:val="en-US"/>
    </w:rPr>
  </w:style>
  <w:style w:type="paragraph" w:customStyle="1" w:styleId="citacin">
    <w:name w:val="citación"/>
    <w:basedOn w:val="Normal"/>
    <w:autoRedefine/>
    <w:pPr>
      <w:ind w:left="3828"/>
    </w:pPr>
    <w:rPr>
      <w:i/>
      <w:sz w:val="16"/>
    </w:rPr>
  </w:style>
  <w:style w:type="paragraph" w:customStyle="1" w:styleId="Pullquote-Elegant">
    <w:name w:val="Pullquote - Elegant"/>
    <w:basedOn w:val="BodyText-Elegant"/>
    <w:pPr>
      <w:pBdr>
        <w:top w:val="double" w:sz="6" w:space="1" w:color="800080"/>
        <w:bottom w:val="double" w:sz="6" w:space="3" w:color="800080"/>
      </w:pBdr>
      <w:spacing w:after="0" w:line="240" w:lineRule="auto"/>
      <w:jc w:val="center"/>
    </w:pPr>
    <w:rPr>
      <w:i/>
      <w:color w:val="800080"/>
      <w:sz w:val="24"/>
      <w:lang w:val="es-CO"/>
    </w:rPr>
  </w:style>
  <w:style w:type="paragraph" w:styleId="Listaconvietas">
    <w:name w:val="List Bullet"/>
    <w:basedOn w:val="Normal"/>
    <w:autoRedefine/>
    <w:pPr>
      <w:numPr>
        <w:numId w:val="16"/>
      </w:numPr>
    </w:pPr>
  </w:style>
  <w:style w:type="paragraph" w:styleId="Lista">
    <w:name w:val="List"/>
    <w:basedOn w:val="Normal"/>
    <w:pPr>
      <w:widowControl w:val="0"/>
      <w:numPr>
        <w:numId w:val="18"/>
      </w:numPr>
    </w:pPr>
    <w:rPr>
      <w:color w:val="000000"/>
      <w:lang w:val="es-ES_tradnl"/>
    </w:rPr>
  </w:style>
  <w:style w:type="paragraph" w:customStyle="1" w:styleId="Vieta">
    <w:name w:val="Viñeta"/>
    <w:basedOn w:val="Normal"/>
    <w:autoRedefine/>
    <w:pPr>
      <w:keepLines/>
      <w:numPr>
        <w:numId w:val="19"/>
      </w:numPr>
    </w:pPr>
    <w:rPr>
      <w:sz w:val="22"/>
      <w:lang w:val="es-MX"/>
    </w:rPr>
  </w:style>
  <w:style w:type="paragraph" w:customStyle="1" w:styleId="fig">
    <w:name w:val="fig"/>
    <w:basedOn w:val="Normal"/>
    <w:pPr>
      <w:jc w:val="center"/>
    </w:pPr>
    <w:rPr>
      <w:sz w:val="16"/>
    </w:rPr>
  </w:style>
  <w:style w:type="character" w:customStyle="1" w:styleId="TtuloCar">
    <w:name w:val="Título Car"/>
    <w:link w:val="Ttulo"/>
    <w:rsid w:val="009C77AD"/>
    <w:rPr>
      <w:rFonts w:ascii="Arial" w:hAnsi="Arial"/>
      <w:b/>
      <w:color w:val="000000"/>
      <w:sz w:val="32"/>
      <w:lang w:val="es-ES_tradnl"/>
    </w:rPr>
  </w:style>
  <w:style w:type="paragraph" w:customStyle="1" w:styleId="Titulotabla">
    <w:name w:val="Titulotabla"/>
    <w:basedOn w:val="Normal"/>
    <w:rPr>
      <w:b/>
      <w:smallCaps/>
      <w:sz w:val="16"/>
    </w:rPr>
  </w:style>
  <w:style w:type="paragraph" w:customStyle="1" w:styleId="IdReq">
    <w:name w:val="IdReq"/>
    <w:basedOn w:val="Comment"/>
    <w:pPr>
      <w:spacing w:after="0"/>
      <w:jc w:val="left"/>
    </w:pPr>
    <w:rPr>
      <w:rFonts w:ascii="Arial" w:hAnsi="Arial"/>
      <w:b/>
      <w:i w:val="0"/>
      <w:color w:val="000000"/>
    </w:rPr>
  </w:style>
  <w:style w:type="character" w:styleId="Fuerte">
    <w:name w:val="Strong"/>
    <w:basedOn w:val="Fuentedeprrafopredeter"/>
    <w:uiPriority w:val="22"/>
    <w:qFormat/>
    <w:rsid w:val="00B83E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Templates\1-5-CC-PACS-SIIF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1-5-CC-PACS-SIIF.dot</Template>
  <TotalTime>16</TotalTime>
  <Pages>5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Apéndice C - Plan de Configuración de Software Genérico</vt:lpstr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Apéndice C - Plan de Configuración de Software Genérico</dc:title>
  <dc:subject/>
  <dc:creator>Rubby</dc:creator>
  <cp:keywords/>
  <cp:lastModifiedBy>Pablito Forero salazar</cp:lastModifiedBy>
  <cp:revision>9</cp:revision>
  <cp:lastPrinted>1999-02-09T19:51:00Z</cp:lastPrinted>
  <dcterms:created xsi:type="dcterms:W3CDTF">2026-09-06T05:34:00Z</dcterms:created>
  <dcterms:modified xsi:type="dcterms:W3CDTF">2026-09-06T05:46:00Z</dcterms:modified>
</cp:coreProperties>
</file>